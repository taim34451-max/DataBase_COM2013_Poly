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38B11" w14:textId="4BA4C21D" w:rsidR="00C377C7" w:rsidRPr="002C1121" w:rsidRDefault="00680A04" w:rsidP="00B77608">
      <w:pPr>
        <w:spacing w:before="240" w:after="0"/>
        <w:rPr>
          <w:rFonts w:cs="Times New Roman"/>
        </w:rPr>
      </w:pPr>
      <w:bookmarkStart w:id="0" w:name="_Hlk219626764"/>
      <w:bookmarkEnd w:id="0"/>
      <w:r w:rsidRPr="00680A04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6EAC1693" wp14:editId="42B3FB37">
            <wp:simplePos x="0" y="0"/>
            <wp:positionH relativeFrom="column">
              <wp:posOffset>1772920</wp:posOffset>
            </wp:positionH>
            <wp:positionV relativeFrom="paragraph">
              <wp:posOffset>1131570</wp:posOffset>
            </wp:positionV>
            <wp:extent cx="2170430" cy="1894840"/>
            <wp:effectExtent l="0" t="0" r="127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_ZhvBrQcYO0kZXI_wVDcSmQ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043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0A04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01FB82D3" wp14:editId="28D67A5F">
            <wp:simplePos x="0" y="0"/>
            <wp:positionH relativeFrom="column">
              <wp:posOffset>1447800</wp:posOffset>
            </wp:positionH>
            <wp:positionV relativeFrom="paragraph">
              <wp:posOffset>497205</wp:posOffset>
            </wp:positionV>
            <wp:extent cx="2924175" cy="560070"/>
            <wp:effectExtent l="0" t="0" r="952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pt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7608">
        <w:rPr>
          <w:rFonts w:cs="Times New Roman"/>
          <w:noProof/>
          <w:lang w:val="vi-VN"/>
        </w:rPr>
        <w:t xml:space="preserve"> </w:t>
      </w:r>
      <w:r w:rsidR="00C377C7" w:rsidRPr="002C1121">
        <w:rPr>
          <w:rFonts w:cs="Times New Roman"/>
        </w:rPr>
        <w:br w:type="textWrapping" w:clear="all"/>
      </w:r>
    </w:p>
    <w:p w14:paraId="4DEAF0C7" w14:textId="0AB7AEB3" w:rsidR="00592AB0" w:rsidRPr="002C1121" w:rsidRDefault="00B77608" w:rsidP="00B77608">
      <w:pPr>
        <w:spacing w:before="240"/>
        <w:rPr>
          <w:rFonts w:cs="Times New Roman"/>
          <w:b/>
          <w:color w:val="002060"/>
          <w:sz w:val="72"/>
          <w:szCs w:val="50"/>
        </w:rPr>
      </w:pPr>
      <w:r>
        <w:rPr>
          <w:rFonts w:cs="Times New Roman"/>
          <w:b/>
          <w:color w:val="002060"/>
          <w:sz w:val="72"/>
          <w:szCs w:val="50"/>
          <w:lang w:val="vi-VN"/>
        </w:rPr>
        <w:t xml:space="preserve">          </w:t>
      </w:r>
      <w:r w:rsidR="00150736" w:rsidRPr="002C1121">
        <w:rPr>
          <w:rFonts w:cs="Times New Roman"/>
          <w:b/>
          <w:color w:val="002060"/>
          <w:sz w:val="72"/>
          <w:szCs w:val="50"/>
        </w:rPr>
        <w:t>CƠ SỞ DỮ LIỆU</w:t>
      </w:r>
    </w:p>
    <w:p w14:paraId="4923E7D2" w14:textId="6205575F" w:rsidR="00F3204D" w:rsidRPr="003F1084" w:rsidRDefault="00B77608" w:rsidP="00B77608">
      <w:pPr>
        <w:spacing w:before="240" w:after="360"/>
        <w:rPr>
          <w:rFonts w:cs="Times New Roman"/>
          <w:b/>
          <w:color w:val="4F81BD" w:themeColor="accent1"/>
          <w:sz w:val="64"/>
          <w:szCs w:val="64"/>
          <w:lang w:val="vi-VN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cs="Times New Roman"/>
          <w:b/>
          <w:color w:val="002060"/>
          <w:sz w:val="64"/>
          <w:szCs w:val="64"/>
          <w:lang w:val="vi-VN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            </w:t>
      </w:r>
      <w:r w:rsidR="00991B04">
        <w:rPr>
          <w:rFonts w:cs="Times New Roman"/>
          <w:b/>
          <w:color w:val="002060"/>
          <w:sz w:val="64"/>
          <w:szCs w:val="64"/>
          <w:lang w:val="vi-VN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   </w:t>
      </w:r>
      <w:r w:rsidR="00327B7E">
        <w:rPr>
          <w:rFonts w:cs="Times New Roman"/>
          <w:b/>
          <w:color w:val="002060"/>
          <w:sz w:val="64"/>
          <w:szCs w:val="6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Báo cáo Lab </w:t>
      </w:r>
      <w:r w:rsidR="003F1084">
        <w:rPr>
          <w:rFonts w:cs="Times New Roman"/>
          <w:b/>
          <w:color w:val="002060"/>
          <w:sz w:val="64"/>
          <w:szCs w:val="6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2</w:t>
      </w:r>
    </w:p>
    <w:p w14:paraId="018141DA" w14:textId="77777777" w:rsidR="00C377C7" w:rsidRPr="002C1121" w:rsidRDefault="00C377C7" w:rsidP="00B77608">
      <w:pPr>
        <w:spacing w:before="240" w:after="0"/>
        <w:rPr>
          <w:rFonts w:cs="Times New Roman"/>
          <w:b/>
          <w:color w:val="4F81BD" w:themeColor="accent1"/>
          <w:sz w:val="40"/>
        </w:rPr>
      </w:pPr>
    </w:p>
    <w:p w14:paraId="56C80483" w14:textId="0D701F4B" w:rsidR="00C377C7" w:rsidRPr="00B77608" w:rsidRDefault="00C377C7" w:rsidP="00B77608">
      <w:pPr>
        <w:tabs>
          <w:tab w:val="left" w:pos="4050"/>
        </w:tabs>
        <w:spacing w:before="240"/>
        <w:ind w:left="720"/>
        <w:rPr>
          <w:rFonts w:cs="Times New Roman"/>
          <w:sz w:val="32"/>
          <w:szCs w:val="32"/>
          <w:lang w:val="vi-VN"/>
        </w:rPr>
      </w:pPr>
      <w:r w:rsidRPr="00B77608">
        <w:rPr>
          <w:rFonts w:cs="Times New Roman"/>
          <w:sz w:val="32"/>
          <w:szCs w:val="32"/>
        </w:rPr>
        <w:t xml:space="preserve">Mã số sinh viên </w:t>
      </w:r>
      <w:r w:rsidRPr="00B77608">
        <w:rPr>
          <w:rFonts w:cs="Times New Roman"/>
          <w:sz w:val="32"/>
          <w:szCs w:val="32"/>
        </w:rPr>
        <w:tab/>
        <w:t xml:space="preserve">: </w:t>
      </w:r>
      <w:r w:rsidR="00B77608" w:rsidRPr="00B77608">
        <w:rPr>
          <w:rFonts w:cs="Times New Roman"/>
          <w:sz w:val="32"/>
          <w:szCs w:val="32"/>
        </w:rPr>
        <w:t>PS47934</w:t>
      </w:r>
    </w:p>
    <w:p w14:paraId="5261F7E5" w14:textId="574B0024" w:rsidR="00C377C7" w:rsidRPr="00B77608" w:rsidRDefault="00C377C7" w:rsidP="00B77608">
      <w:pPr>
        <w:tabs>
          <w:tab w:val="left" w:pos="4050"/>
        </w:tabs>
        <w:spacing w:before="240"/>
        <w:ind w:left="720"/>
        <w:rPr>
          <w:rFonts w:cs="Times New Roman"/>
          <w:sz w:val="32"/>
          <w:szCs w:val="32"/>
          <w:lang w:val="vi-VN"/>
        </w:rPr>
      </w:pPr>
      <w:r w:rsidRPr="00B77608">
        <w:rPr>
          <w:rFonts w:cs="Times New Roman"/>
          <w:sz w:val="32"/>
          <w:szCs w:val="32"/>
          <w:lang w:val="vi-VN"/>
        </w:rPr>
        <w:t xml:space="preserve">Họ tên sinh viên </w:t>
      </w:r>
      <w:r w:rsidRPr="00B77608">
        <w:rPr>
          <w:rFonts w:cs="Times New Roman"/>
          <w:sz w:val="32"/>
          <w:szCs w:val="32"/>
          <w:lang w:val="vi-VN"/>
        </w:rPr>
        <w:tab/>
        <w:t xml:space="preserve">: </w:t>
      </w:r>
      <w:r w:rsidR="00B77608" w:rsidRPr="00B77608">
        <w:rPr>
          <w:rFonts w:cs="Times New Roman"/>
          <w:sz w:val="32"/>
          <w:szCs w:val="32"/>
          <w:lang w:val="vi-VN"/>
        </w:rPr>
        <w:t>Mai Thành Tài</w:t>
      </w:r>
    </w:p>
    <w:p w14:paraId="136FFD7C" w14:textId="53E53152" w:rsidR="00C377C7" w:rsidRPr="00B77608" w:rsidRDefault="00C377C7" w:rsidP="00B77608">
      <w:pPr>
        <w:tabs>
          <w:tab w:val="left" w:pos="4050"/>
        </w:tabs>
        <w:spacing w:before="240"/>
        <w:ind w:left="720"/>
        <w:rPr>
          <w:rFonts w:cs="Times New Roman"/>
          <w:sz w:val="32"/>
          <w:szCs w:val="32"/>
          <w:lang w:val="vi-VN"/>
        </w:rPr>
      </w:pPr>
      <w:r w:rsidRPr="00B77608">
        <w:rPr>
          <w:rFonts w:cs="Times New Roman"/>
          <w:sz w:val="32"/>
          <w:szCs w:val="32"/>
          <w:lang w:val="vi-VN"/>
        </w:rPr>
        <w:t xml:space="preserve">Lớp </w:t>
      </w:r>
      <w:r w:rsidRPr="00B77608">
        <w:rPr>
          <w:rFonts w:cs="Times New Roman"/>
          <w:sz w:val="32"/>
          <w:szCs w:val="32"/>
          <w:lang w:val="vi-VN"/>
        </w:rPr>
        <w:tab/>
        <w:t xml:space="preserve">: </w:t>
      </w:r>
      <w:r w:rsidR="00CC64C5" w:rsidRPr="00B77608">
        <w:rPr>
          <w:rFonts w:cs="Times New Roman"/>
          <w:sz w:val="32"/>
          <w:szCs w:val="32"/>
          <w:lang w:val="vi-VN"/>
        </w:rPr>
        <w:t>COM2013_</w:t>
      </w:r>
      <w:r w:rsidR="00B77608" w:rsidRPr="00B77608">
        <w:rPr>
          <w:rFonts w:cs="Times New Roman"/>
          <w:sz w:val="32"/>
          <w:szCs w:val="32"/>
          <w:lang w:val="vi-VN"/>
        </w:rPr>
        <w:t>SD21303</w:t>
      </w:r>
    </w:p>
    <w:p w14:paraId="4A5C4A19" w14:textId="076A604F" w:rsidR="00C377C7" w:rsidRPr="00B77608" w:rsidRDefault="00C377C7" w:rsidP="00B77608">
      <w:pPr>
        <w:tabs>
          <w:tab w:val="left" w:pos="4050"/>
        </w:tabs>
        <w:spacing w:before="240"/>
        <w:ind w:left="720"/>
        <w:rPr>
          <w:rFonts w:cs="Times New Roman"/>
          <w:sz w:val="32"/>
          <w:szCs w:val="32"/>
          <w:lang w:val="vi-VN"/>
        </w:rPr>
      </w:pPr>
      <w:r w:rsidRPr="00B77608">
        <w:rPr>
          <w:rFonts w:cs="Times New Roman"/>
          <w:sz w:val="32"/>
          <w:szCs w:val="32"/>
          <w:lang w:val="vi-VN"/>
        </w:rPr>
        <w:t xml:space="preserve">Giảng viên hướng dẫn </w:t>
      </w:r>
      <w:r w:rsidRPr="00B77608">
        <w:rPr>
          <w:rFonts w:cs="Times New Roman"/>
          <w:sz w:val="32"/>
          <w:szCs w:val="32"/>
          <w:lang w:val="vi-VN"/>
        </w:rPr>
        <w:tab/>
        <w:t>:</w:t>
      </w:r>
      <w:r w:rsidR="00B77608" w:rsidRPr="00B77608">
        <w:rPr>
          <w:rFonts w:cs="Times New Roman"/>
          <w:sz w:val="32"/>
          <w:szCs w:val="32"/>
          <w:lang w:val="vi-VN"/>
        </w:rPr>
        <w:t xml:space="preserve"> Bùi Quốc Đạt</w:t>
      </w:r>
    </w:p>
    <w:p w14:paraId="519388EF" w14:textId="77777777" w:rsidR="00C377C7" w:rsidRPr="00B77608" w:rsidRDefault="00C377C7" w:rsidP="00B77608">
      <w:pPr>
        <w:spacing w:before="240" w:after="0"/>
        <w:rPr>
          <w:rFonts w:cs="Times New Roman"/>
          <w:lang w:val="vi-VN"/>
        </w:rPr>
      </w:pPr>
    </w:p>
    <w:p w14:paraId="23F90939" w14:textId="77777777" w:rsidR="00C377C7" w:rsidRPr="00B77608" w:rsidRDefault="00C377C7" w:rsidP="00B77608">
      <w:pPr>
        <w:spacing w:before="240"/>
        <w:rPr>
          <w:rFonts w:cs="Times New Roman"/>
          <w:lang w:val="vi-VN"/>
        </w:rPr>
      </w:pPr>
      <w:r w:rsidRPr="00B77608">
        <w:rPr>
          <w:rFonts w:cs="Times New Roman"/>
          <w:lang w:val="vi-VN"/>
        </w:rPr>
        <w:br w:type="page"/>
      </w:r>
    </w:p>
    <w:p w14:paraId="23E3A5BA" w14:textId="77777777" w:rsidR="00E16291" w:rsidRPr="00B77608" w:rsidRDefault="00E16291" w:rsidP="00B77608">
      <w:pPr>
        <w:spacing w:before="240"/>
        <w:rPr>
          <w:rStyle w:val="fontstyle01"/>
          <w:rFonts w:ascii="Times New Roman" w:hAnsi="Times New Roman" w:cs="Times New Roman"/>
          <w:sz w:val="24"/>
          <w:szCs w:val="24"/>
          <w:lang w:val="vi-VN"/>
        </w:rPr>
        <w:sectPr w:rsidR="00E16291" w:rsidRPr="00B77608" w:rsidSect="00FB0C1E">
          <w:headerReference w:type="default" r:id="rId10"/>
          <w:footerReference w:type="default" r:id="rId11"/>
          <w:headerReference w:type="first" r:id="rId12"/>
          <w:pgSz w:w="11907" w:h="16839" w:code="9"/>
          <w:pgMar w:top="1152" w:right="1152" w:bottom="1152" w:left="1152" w:header="432" w:footer="720" w:gutter="720"/>
          <w:pgBorders w:offsetFrom="page">
            <w:top w:val="flowersTiny" w:sz="14" w:space="24" w:color="auto"/>
            <w:left w:val="flowersTiny" w:sz="14" w:space="24" w:color="auto"/>
            <w:bottom w:val="flowersTiny" w:sz="14" w:space="24" w:color="auto"/>
            <w:right w:val="flowersTiny" w:sz="14" w:space="24" w:color="auto"/>
          </w:pgBorders>
          <w:cols w:space="720"/>
          <w:docGrid w:linePitch="381"/>
        </w:sectPr>
      </w:pPr>
    </w:p>
    <w:p w14:paraId="6F599820" w14:textId="77777777" w:rsidR="00680A04" w:rsidRPr="00B77608" w:rsidRDefault="00E16291" w:rsidP="00BB1765">
      <w:pPr>
        <w:pStyle w:val="TOCHeading"/>
        <w:spacing w:before="240"/>
        <w:ind w:left="-709"/>
        <w:jc w:val="center"/>
        <w:rPr>
          <w:rFonts w:cs="Times New Roman"/>
          <w:sz w:val="40"/>
          <w:lang w:val="vi-VN"/>
        </w:rPr>
      </w:pPr>
      <w:r w:rsidRPr="00B77608">
        <w:rPr>
          <w:rFonts w:cs="Times New Roman"/>
          <w:sz w:val="40"/>
          <w:lang w:val="vi-VN"/>
        </w:rPr>
        <w:lastRenderedPageBreak/>
        <w:t>MỤC LỤC</w:t>
      </w:r>
    </w:p>
    <w:p w14:paraId="103F7DAA" w14:textId="7DE53E1C" w:rsidR="00782767" w:rsidRPr="00782767" w:rsidRDefault="00782767" w:rsidP="00782767">
      <w:pPr>
        <w:rPr>
          <w:rFonts w:cs="Times New Roman"/>
          <w:b/>
          <w:bCs/>
          <w:sz w:val="24"/>
          <w:szCs w:val="24"/>
          <w:lang w:val="vi-VN"/>
        </w:rPr>
      </w:pPr>
    </w:p>
    <w:p w14:paraId="0CD4F492" w14:textId="00720C7C" w:rsidR="001C7445" w:rsidRPr="008E3E8C" w:rsidRDefault="00782767" w:rsidP="008E3E8C">
      <w:pPr>
        <w:pStyle w:val="ListParagraph"/>
        <w:numPr>
          <w:ilvl w:val="0"/>
          <w:numId w:val="30"/>
        </w:numPr>
        <w:rPr>
          <w:rFonts w:cs="Times New Roman"/>
          <w:sz w:val="24"/>
          <w:szCs w:val="24"/>
          <w:lang w:val="vi-VN"/>
        </w:rPr>
      </w:pPr>
      <w:r w:rsidRPr="008E3E8C">
        <w:rPr>
          <w:rFonts w:cs="Times New Roman"/>
          <w:b/>
          <w:bCs/>
          <w:sz w:val="24"/>
          <w:szCs w:val="24"/>
          <w:lang w:val="vi-VN"/>
        </w:rPr>
        <w:t>Bài 1 (4 điểm)</w:t>
      </w:r>
      <w:r w:rsidRPr="008E3E8C">
        <w:rPr>
          <w:rFonts w:cs="Times New Roman"/>
          <w:sz w:val="24"/>
          <w:szCs w:val="24"/>
          <w:lang w:val="vi-VN"/>
        </w:rPr>
        <w:t xml:space="preserve"> </w:t>
      </w:r>
      <w:r w:rsidRPr="008E3E8C">
        <w:rPr>
          <w:rFonts w:cs="Times New Roman"/>
          <w:b/>
          <w:bCs/>
          <w:sz w:val="24"/>
          <w:szCs w:val="24"/>
          <w:lang w:val="vi-VN"/>
        </w:rPr>
        <w:t xml:space="preserve">Xác định các thực thể và tập thực thể </w:t>
      </w:r>
      <w:r w:rsidR="001C7445" w:rsidRPr="008E3E8C">
        <w:rPr>
          <w:rFonts w:cs="Times New Roman"/>
          <w:b/>
          <w:bCs/>
          <w:sz w:val="24"/>
          <w:szCs w:val="24"/>
          <w:lang w:val="vi-VN"/>
        </w:rPr>
        <w:t>Báo Cáo:</w:t>
      </w:r>
    </w:p>
    <w:p w14:paraId="7EBFA2A6" w14:textId="77777777" w:rsidR="00782767" w:rsidRDefault="00782767" w:rsidP="00782767">
      <w:pPr>
        <w:rPr>
          <w:sz w:val="24"/>
          <w:szCs w:val="24"/>
          <w:lang w:val="vi-VN" w:eastAsia="ja-JP"/>
        </w:rPr>
      </w:pPr>
      <w:r w:rsidRPr="00782767">
        <w:rPr>
          <w:sz w:val="24"/>
          <w:szCs w:val="24"/>
          <w:lang w:val="vi-VN" w:eastAsia="ja-JP"/>
        </w:rPr>
        <w:t>Xác định các thực thể và tập thực thể cho bài toán trên.</w:t>
      </w:r>
    </w:p>
    <w:p w14:paraId="0C5857EA" w14:textId="72869251" w:rsidR="00782767" w:rsidRPr="00782767" w:rsidRDefault="00782767" w:rsidP="00782767">
      <w:pPr>
        <w:rPr>
          <w:sz w:val="24"/>
          <w:szCs w:val="24"/>
          <w:lang w:val="vi-VN" w:eastAsia="ja-JP"/>
        </w:rPr>
      </w:pPr>
      <w:r w:rsidRPr="00782767">
        <w:rPr>
          <w:sz w:val="24"/>
          <w:szCs w:val="24"/>
          <w:lang w:val="vi-VN" w:eastAsia="ja-JP"/>
        </w:rPr>
        <w:t xml:space="preserve"> Xác định các thuộc tính cho</w:t>
      </w:r>
      <w:r>
        <w:rPr>
          <w:sz w:val="24"/>
          <w:szCs w:val="24"/>
          <w:lang w:val="vi-VN" w:eastAsia="ja-JP"/>
        </w:rPr>
        <w:t xml:space="preserve"> </w:t>
      </w:r>
      <w:r w:rsidRPr="00782767">
        <w:rPr>
          <w:sz w:val="24"/>
          <w:szCs w:val="24"/>
          <w:lang w:val="vi-VN" w:eastAsia="ja-JP"/>
        </w:rPr>
        <w:t>từng loại thực thể.</w:t>
      </w:r>
    </w:p>
    <w:p w14:paraId="34316554" w14:textId="77777777" w:rsidR="00782767" w:rsidRPr="00782767" w:rsidRDefault="00782767" w:rsidP="00782767">
      <w:pPr>
        <w:rPr>
          <w:sz w:val="24"/>
          <w:szCs w:val="24"/>
          <w:lang w:val="vi-VN" w:eastAsia="ja-JP"/>
        </w:rPr>
      </w:pPr>
      <w:r w:rsidRPr="00782767">
        <w:rPr>
          <w:sz w:val="24"/>
          <w:szCs w:val="24"/>
          <w:lang w:val="vi-VN" w:eastAsia="ja-JP"/>
        </w:rPr>
        <w:t>Xác định mối quan hệ giữa các tập thực thể và loại quan hệ đó (1-1, 1-N, hay N-N)</w:t>
      </w:r>
    </w:p>
    <w:p w14:paraId="66091FA1" w14:textId="17943988" w:rsidR="00782767" w:rsidRPr="008E3E8C" w:rsidRDefault="00782767" w:rsidP="00782767">
      <w:pPr>
        <w:rPr>
          <w:color w:val="000000" w:themeColor="text1"/>
          <w:sz w:val="24"/>
          <w:szCs w:val="24"/>
          <w:lang w:val="vi-VN" w:eastAsia="ja-JP"/>
        </w:rPr>
      </w:pPr>
      <w:r w:rsidRPr="008E3E8C">
        <w:rPr>
          <w:b/>
          <w:bCs/>
          <w:color w:val="000000" w:themeColor="text1"/>
          <w:sz w:val="24"/>
          <w:szCs w:val="24"/>
          <w:lang w:val="vi-VN" w:eastAsia="ja-JP"/>
        </w:rPr>
        <w:t>Yêu cầu</w:t>
      </w:r>
      <w:r w:rsidRPr="008E3E8C">
        <w:rPr>
          <w:color w:val="000000" w:themeColor="text1"/>
          <w:sz w:val="24"/>
          <w:szCs w:val="24"/>
          <w:lang w:val="vi-VN" w:eastAsia="ja-JP"/>
        </w:rPr>
        <w:t>: trình bày trong file báo cáo word.</w:t>
      </w:r>
    </w:p>
    <w:p w14:paraId="6C8FC5B6" w14:textId="786EBA82" w:rsidR="00782767" w:rsidRDefault="00782767" w:rsidP="00B77608">
      <w:pPr>
        <w:rPr>
          <w:rFonts w:cs="Times New Roman"/>
          <w:sz w:val="24"/>
          <w:szCs w:val="24"/>
          <w:lang w:val="vi-VN"/>
        </w:rPr>
      </w:pPr>
      <w:r w:rsidRPr="008E3E8C">
        <w:rPr>
          <w:color w:val="000000" w:themeColor="text1"/>
          <w:sz w:val="24"/>
          <w:szCs w:val="24"/>
          <w:lang w:val="vi-VN" w:eastAsia="ja-JP"/>
        </w:rPr>
        <w:t>Các bạn giữ phần phân tích này cho các bài thực hành sau</w:t>
      </w:r>
      <w:r>
        <w:rPr>
          <w:sz w:val="24"/>
          <w:szCs w:val="24"/>
          <w:lang w:val="vi-VN" w:eastAsia="ja-JP"/>
        </w:rPr>
        <w:t>………………….</w:t>
      </w:r>
      <w:r w:rsidRPr="00782767">
        <w:rPr>
          <w:rFonts w:cs="Times New Roman"/>
          <w:sz w:val="24"/>
          <w:szCs w:val="24"/>
          <w:lang w:val="vi-VN"/>
        </w:rPr>
        <w:t>………</w:t>
      </w:r>
      <w:r w:rsidR="008E3E8C">
        <w:rPr>
          <w:rFonts w:cs="Times New Roman"/>
          <w:sz w:val="24"/>
          <w:szCs w:val="24"/>
          <w:lang w:val="vi-VN"/>
        </w:rPr>
        <w:t>….</w:t>
      </w:r>
      <w:r w:rsidRPr="00782767">
        <w:rPr>
          <w:rFonts w:cs="Times New Roman"/>
          <w:sz w:val="24"/>
          <w:szCs w:val="24"/>
          <w:lang w:val="vi-VN"/>
        </w:rPr>
        <w:t>3</w:t>
      </w:r>
    </w:p>
    <w:p w14:paraId="5375C59D" w14:textId="760082D3" w:rsidR="008E3E8C" w:rsidRDefault="008E3E8C" w:rsidP="00B77608">
      <w:pPr>
        <w:rPr>
          <w:rFonts w:cs="Times New Roman"/>
          <w:sz w:val="24"/>
          <w:szCs w:val="24"/>
          <w:lang w:val="vi-VN"/>
        </w:rPr>
      </w:pPr>
      <w:r>
        <w:rPr>
          <w:rFonts w:cs="Times New Roman"/>
          <w:sz w:val="24"/>
          <w:szCs w:val="24"/>
          <w:lang w:val="vi-VN"/>
        </w:rPr>
        <w:t>…………………………………………………………………………………………..4</w:t>
      </w:r>
    </w:p>
    <w:p w14:paraId="21400AE1" w14:textId="4AF60171" w:rsidR="00782767" w:rsidRPr="008E3E8C" w:rsidRDefault="008E3E8C" w:rsidP="00782767">
      <w:pPr>
        <w:rPr>
          <w:rFonts w:cs="Times New Roman"/>
          <w:sz w:val="24"/>
          <w:szCs w:val="24"/>
          <w:lang w:val="vi-VN"/>
        </w:rPr>
      </w:pPr>
      <w:r>
        <w:rPr>
          <w:rFonts w:cs="Times New Roman"/>
          <w:sz w:val="24"/>
          <w:szCs w:val="24"/>
          <w:lang w:val="vi-VN"/>
        </w:rPr>
        <w:t>…………………………………………………………………………………………..5</w:t>
      </w:r>
    </w:p>
    <w:p w14:paraId="30EE1F33" w14:textId="5C61D6C3" w:rsidR="00782767" w:rsidRPr="008E3E8C" w:rsidRDefault="00782767" w:rsidP="008E3E8C">
      <w:pPr>
        <w:pStyle w:val="ListParagraph"/>
        <w:numPr>
          <w:ilvl w:val="0"/>
          <w:numId w:val="30"/>
        </w:numPr>
        <w:rPr>
          <w:rFonts w:cs="Times New Roman"/>
          <w:sz w:val="24"/>
          <w:szCs w:val="24"/>
          <w:lang w:val="vi-VN"/>
        </w:rPr>
      </w:pPr>
      <w:r w:rsidRPr="008E3E8C">
        <w:rPr>
          <w:rFonts w:cs="Times New Roman"/>
          <w:b/>
          <w:bCs/>
          <w:sz w:val="24"/>
          <w:szCs w:val="24"/>
          <w:lang w:val="vi-VN"/>
        </w:rPr>
        <w:t>Bài 2 (4 điểm)</w:t>
      </w:r>
      <w:r w:rsidRPr="008E3E8C">
        <w:rPr>
          <w:rFonts w:cs="Times New Roman"/>
          <w:sz w:val="24"/>
          <w:szCs w:val="24"/>
          <w:lang w:val="vi-VN"/>
        </w:rPr>
        <w:t xml:space="preserve"> </w:t>
      </w:r>
      <w:r w:rsidRPr="008E3E8C">
        <w:rPr>
          <w:rFonts w:cs="Times New Roman"/>
          <w:b/>
          <w:bCs/>
          <w:sz w:val="24"/>
          <w:szCs w:val="24"/>
          <w:lang w:val="vi-VN"/>
        </w:rPr>
        <w:t>Sử dụng Access hoặc My SQL để tạo CSDL có tên QuanLyBanHang</w:t>
      </w:r>
    </w:p>
    <w:p w14:paraId="5E3995DB" w14:textId="3A2FA99D" w:rsidR="00782767" w:rsidRDefault="00782767" w:rsidP="00782767">
      <w:pPr>
        <w:rPr>
          <w:rFonts w:cs="Times New Roman"/>
          <w:sz w:val="24"/>
          <w:szCs w:val="24"/>
          <w:lang w:val="vi-VN"/>
        </w:rPr>
      </w:pPr>
      <w:r w:rsidRPr="00782767">
        <w:rPr>
          <w:rFonts w:cs="Times New Roman"/>
          <w:sz w:val="24"/>
          <w:szCs w:val="24"/>
          <w:lang w:val="vi-VN"/>
        </w:rPr>
        <w:t>gồm các bảng sau. Dùng công cụ trực quan để tạo bảng.</w:t>
      </w:r>
    </w:p>
    <w:p w14:paraId="1D65C3AA" w14:textId="1BE49B37" w:rsidR="00782767" w:rsidRPr="00782767" w:rsidRDefault="00782767" w:rsidP="00782767">
      <w:pPr>
        <w:rPr>
          <w:rFonts w:cs="Times New Roman"/>
          <w:sz w:val="24"/>
          <w:szCs w:val="24"/>
          <w:lang w:val="vi-VN"/>
        </w:rPr>
      </w:pPr>
      <w:r w:rsidRPr="00782767">
        <w:rPr>
          <w:rFonts w:cs="Times New Roman"/>
          <w:sz w:val="24"/>
          <w:szCs w:val="24"/>
          <w:lang w:val="vi-VN"/>
        </w:rPr>
        <w:t xml:space="preserve">Nhập dữ liệu cho các bảng. </w:t>
      </w:r>
      <w:r>
        <w:rPr>
          <w:rFonts w:cs="Times New Roman"/>
          <w:sz w:val="24"/>
          <w:szCs w:val="24"/>
          <w:lang w:val="vi-VN"/>
        </w:rPr>
        <w:t>Mỗ</w:t>
      </w:r>
      <w:r w:rsidRPr="00782767">
        <w:rPr>
          <w:rFonts w:cs="Times New Roman"/>
          <w:sz w:val="24"/>
          <w:szCs w:val="24"/>
          <w:lang w:val="vi-VN"/>
        </w:rPr>
        <w:t>i bảng ít nhất 5 bản ghi.</w:t>
      </w:r>
    </w:p>
    <w:p w14:paraId="5506A656" w14:textId="10899DB1" w:rsidR="00782767" w:rsidRDefault="00782767" w:rsidP="00782767">
      <w:pPr>
        <w:rPr>
          <w:rFonts w:cs="Times New Roman"/>
          <w:color w:val="000000" w:themeColor="text1"/>
          <w:sz w:val="24"/>
          <w:szCs w:val="24"/>
          <w:lang w:val="vi-VN"/>
        </w:rPr>
      </w:pPr>
      <w:r w:rsidRPr="008E3E8C">
        <w:rPr>
          <w:rFonts w:cs="Times New Roman"/>
          <w:color w:val="000000" w:themeColor="text1"/>
          <w:sz w:val="24"/>
          <w:szCs w:val="24"/>
          <w:lang w:val="vi-VN"/>
        </w:rPr>
        <w:t>(Các bạn giữ CSDL này cho các bài thực hành sau)</w:t>
      </w:r>
      <w:r w:rsidR="00693056">
        <w:rPr>
          <w:rFonts w:cs="Times New Roman"/>
          <w:color w:val="000000" w:themeColor="text1"/>
          <w:sz w:val="24"/>
          <w:szCs w:val="24"/>
          <w:lang w:val="vi-VN"/>
        </w:rPr>
        <w:t>………………………………………6</w:t>
      </w:r>
    </w:p>
    <w:p w14:paraId="068D1329" w14:textId="6AF3D026" w:rsidR="00693056" w:rsidRPr="008E3E8C" w:rsidRDefault="00693056" w:rsidP="00782767">
      <w:pPr>
        <w:rPr>
          <w:rFonts w:cs="Times New Roman"/>
          <w:color w:val="000000" w:themeColor="text1"/>
          <w:sz w:val="24"/>
          <w:szCs w:val="24"/>
          <w:lang w:val="vi-VN"/>
        </w:rPr>
      </w:pPr>
      <w:r>
        <w:rPr>
          <w:rFonts w:cs="Times New Roman"/>
          <w:color w:val="000000" w:themeColor="text1"/>
          <w:sz w:val="24"/>
          <w:szCs w:val="24"/>
          <w:lang w:val="vi-VN"/>
        </w:rPr>
        <w:t>……………………………………………………………………………………………..7</w:t>
      </w:r>
    </w:p>
    <w:p w14:paraId="1E311972" w14:textId="77777777" w:rsidR="00782767" w:rsidRPr="00782767" w:rsidRDefault="00782767" w:rsidP="00782767">
      <w:pPr>
        <w:rPr>
          <w:rFonts w:cs="Times New Roman"/>
          <w:color w:val="EE0000"/>
          <w:sz w:val="24"/>
          <w:szCs w:val="24"/>
          <w:lang w:val="vi-VN"/>
        </w:rPr>
      </w:pPr>
    </w:p>
    <w:p w14:paraId="326AD086" w14:textId="77777777" w:rsidR="00782767" w:rsidRDefault="00782767" w:rsidP="00B77608">
      <w:pPr>
        <w:rPr>
          <w:rFonts w:cs="Times New Roman"/>
          <w:sz w:val="24"/>
          <w:szCs w:val="24"/>
          <w:lang w:val="vi-VN"/>
        </w:rPr>
      </w:pPr>
    </w:p>
    <w:p w14:paraId="7BEC7992" w14:textId="77777777" w:rsidR="00782767" w:rsidRDefault="00782767" w:rsidP="00B77608">
      <w:pPr>
        <w:rPr>
          <w:rFonts w:cs="Times New Roman"/>
          <w:sz w:val="24"/>
          <w:szCs w:val="24"/>
          <w:lang w:val="vi-VN"/>
        </w:rPr>
      </w:pPr>
    </w:p>
    <w:p w14:paraId="4B4AAFBD" w14:textId="77777777" w:rsidR="00782767" w:rsidRDefault="00782767" w:rsidP="00B77608">
      <w:pPr>
        <w:rPr>
          <w:rFonts w:cs="Times New Roman"/>
          <w:sz w:val="24"/>
          <w:szCs w:val="24"/>
          <w:lang w:val="vi-VN"/>
        </w:rPr>
      </w:pPr>
    </w:p>
    <w:p w14:paraId="6776430A" w14:textId="77777777" w:rsidR="00782767" w:rsidRDefault="00782767" w:rsidP="00B77608">
      <w:pPr>
        <w:rPr>
          <w:rFonts w:cs="Times New Roman"/>
          <w:sz w:val="24"/>
          <w:szCs w:val="24"/>
          <w:lang w:val="vi-VN"/>
        </w:rPr>
      </w:pPr>
    </w:p>
    <w:p w14:paraId="1DED494E" w14:textId="77777777" w:rsidR="00782767" w:rsidRDefault="00782767" w:rsidP="00B77608">
      <w:pPr>
        <w:rPr>
          <w:rFonts w:cs="Times New Roman"/>
          <w:sz w:val="24"/>
          <w:szCs w:val="24"/>
          <w:lang w:val="vi-VN"/>
        </w:rPr>
      </w:pPr>
    </w:p>
    <w:p w14:paraId="6EC0F820" w14:textId="77777777" w:rsidR="00671BB1" w:rsidRDefault="00671BB1" w:rsidP="00B77608">
      <w:pPr>
        <w:rPr>
          <w:rFonts w:cs="Times New Roman"/>
          <w:szCs w:val="28"/>
          <w:lang w:val="vi-VN"/>
        </w:rPr>
      </w:pPr>
    </w:p>
    <w:p w14:paraId="2B0B2593" w14:textId="77777777" w:rsidR="008E3E8C" w:rsidRDefault="008E3E8C" w:rsidP="00B77608">
      <w:pPr>
        <w:rPr>
          <w:rFonts w:cs="Times New Roman"/>
          <w:szCs w:val="28"/>
          <w:lang w:val="vi-VN"/>
        </w:rPr>
      </w:pPr>
    </w:p>
    <w:p w14:paraId="455884C6" w14:textId="77777777" w:rsidR="008E3E8C" w:rsidRDefault="008E3E8C" w:rsidP="00B77608">
      <w:pPr>
        <w:rPr>
          <w:rFonts w:cs="Times New Roman"/>
          <w:szCs w:val="28"/>
          <w:lang w:val="vi-VN"/>
        </w:rPr>
      </w:pPr>
    </w:p>
    <w:p w14:paraId="1031B90B" w14:textId="77777777" w:rsidR="008E3E8C" w:rsidRDefault="008E3E8C" w:rsidP="00B77608">
      <w:pPr>
        <w:rPr>
          <w:rFonts w:cs="Times New Roman"/>
          <w:szCs w:val="28"/>
          <w:lang w:val="vi-VN"/>
        </w:rPr>
      </w:pPr>
    </w:p>
    <w:p w14:paraId="07C26040" w14:textId="77777777" w:rsidR="008E3E8C" w:rsidRDefault="008E3E8C" w:rsidP="00B77608">
      <w:pPr>
        <w:rPr>
          <w:rFonts w:cs="Times New Roman"/>
          <w:szCs w:val="28"/>
          <w:lang w:val="vi-VN"/>
        </w:rPr>
      </w:pPr>
    </w:p>
    <w:p w14:paraId="7781CCD8" w14:textId="77777777" w:rsidR="008E3E8C" w:rsidRDefault="008E3E8C" w:rsidP="00B77608">
      <w:pPr>
        <w:rPr>
          <w:rFonts w:cs="Times New Roman"/>
          <w:szCs w:val="28"/>
          <w:lang w:val="vi-VN"/>
        </w:rPr>
      </w:pPr>
    </w:p>
    <w:p w14:paraId="1496592A" w14:textId="77777777" w:rsidR="008E3E8C" w:rsidRPr="00671BB1" w:rsidRDefault="008E3E8C" w:rsidP="00B77608">
      <w:pPr>
        <w:rPr>
          <w:rFonts w:cs="Times New Roman"/>
          <w:szCs w:val="28"/>
          <w:lang w:val="vi-VN"/>
        </w:rPr>
      </w:pPr>
    </w:p>
    <w:p w14:paraId="488FEA26" w14:textId="06CF8EC5" w:rsidR="008E3E8C" w:rsidRDefault="00D7755F" w:rsidP="00D7755F">
      <w:pPr>
        <w:pStyle w:val="Heading1"/>
        <w:numPr>
          <w:ilvl w:val="0"/>
          <w:numId w:val="32"/>
        </w:numPr>
        <w:spacing w:before="240"/>
        <w:ind w:left="142"/>
        <w:jc w:val="both"/>
        <w:rPr>
          <w:rFonts w:ascii="Times New Roman" w:hAnsi="Times New Roman" w:cs="Times New Roman"/>
          <w:noProof/>
        </w:rPr>
      </w:pPr>
      <w:bookmarkStart w:id="1" w:name="_Toc118143846"/>
      <w:bookmarkStart w:id="2" w:name="_Toc128609134"/>
      <w:r w:rsidRPr="002C1121">
        <w:rPr>
          <w:rFonts w:ascii="Times New Roman" w:hAnsi="Times New Roman" w:cs="Times New Roman"/>
          <w:noProof/>
        </w:rPr>
        <w:t xml:space="preserve">Bài </w:t>
      </w:r>
      <w:bookmarkEnd w:id="1"/>
      <w:r>
        <w:rPr>
          <w:rFonts w:ascii="Times New Roman" w:hAnsi="Times New Roman" w:cs="Times New Roman"/>
          <w:noProof/>
        </w:rPr>
        <w:t>1</w:t>
      </w:r>
      <w:r w:rsidRPr="002C1121">
        <w:rPr>
          <w:rFonts w:ascii="Times New Roman" w:hAnsi="Times New Roman" w:cs="Times New Roman"/>
          <w:noProof/>
        </w:rPr>
        <w:t xml:space="preserve">: </w:t>
      </w:r>
      <w:bookmarkEnd w:id="2"/>
    </w:p>
    <w:p w14:paraId="54168699" w14:textId="77777777" w:rsidR="008E3E8C" w:rsidRPr="00B35F7C" w:rsidRDefault="008E3E8C" w:rsidP="008E3E8C">
      <w:r w:rsidRPr="00B35F7C">
        <w:t>1. Các thực thể (tập thực thể) và thuộc tính</w:t>
      </w:r>
    </w:p>
    <w:p w14:paraId="7F3690C4" w14:textId="7840FCA1" w:rsidR="008E3E8C" w:rsidRPr="00B35F7C" w:rsidRDefault="008E3E8C" w:rsidP="008E3E8C">
      <w:r>
        <w:t>1</w:t>
      </w:r>
      <w:r w:rsidRPr="00B35F7C">
        <w:t>. VănPhòng</w:t>
      </w:r>
    </w:p>
    <w:p w14:paraId="6B5CB2B3" w14:textId="77777777" w:rsidR="008E3E8C" w:rsidRPr="00B35F7C" w:rsidRDefault="008E3E8C" w:rsidP="008E3E8C">
      <w:r w:rsidRPr="00B35F7C">
        <w:t>Thuộc tính:</w:t>
      </w:r>
    </w:p>
    <w:p w14:paraId="5E4074D6" w14:textId="77777777" w:rsidR="008E3E8C" w:rsidRPr="00B35F7C" w:rsidRDefault="008E3E8C" w:rsidP="008E3E8C">
      <w:r w:rsidRPr="00B35F7C">
        <w:t xml:space="preserve">MaVP (mã văn phòng) – </w:t>
      </w:r>
      <w:r w:rsidRPr="00B35F7C">
        <w:rPr>
          <w:i/>
          <w:iCs/>
        </w:rPr>
        <w:t>khóa chính</w:t>
      </w:r>
    </w:p>
    <w:p w14:paraId="69CF20AA" w14:textId="77777777" w:rsidR="008E3E8C" w:rsidRPr="00B35F7C" w:rsidRDefault="008E3E8C" w:rsidP="008E3E8C">
      <w:r w:rsidRPr="00B35F7C">
        <w:t>DiaDiem (địa điểm/trụ sở)</w:t>
      </w:r>
    </w:p>
    <w:p w14:paraId="4A24FB50" w14:textId="77777777" w:rsidR="008E3E8C" w:rsidRPr="00B35F7C" w:rsidRDefault="00000000" w:rsidP="008E3E8C">
      <w:r>
        <w:pict w14:anchorId="0E0D9F86">
          <v:rect id="_x0000_i1025" style="width:0;height:1.5pt" o:hralign="center" o:hrstd="t" o:hr="t" fillcolor="#a0a0a0" stroked="f"/>
        </w:pict>
      </w:r>
    </w:p>
    <w:p w14:paraId="07CA18F0" w14:textId="0FDEC3D3" w:rsidR="008E3E8C" w:rsidRPr="00B35F7C" w:rsidRDefault="008E3E8C" w:rsidP="008E3E8C">
      <w:r>
        <w:t>2</w:t>
      </w:r>
      <w:r w:rsidRPr="00B35F7C">
        <w:t>. NhânViên</w:t>
      </w:r>
    </w:p>
    <w:p w14:paraId="6F2B5FBD" w14:textId="77777777" w:rsidR="008E3E8C" w:rsidRPr="00B35F7C" w:rsidRDefault="008E3E8C" w:rsidP="008E3E8C">
      <w:r w:rsidRPr="00B35F7C">
        <w:t>Thuộc tính:</w:t>
      </w:r>
    </w:p>
    <w:p w14:paraId="6E04CA79" w14:textId="77777777" w:rsidR="008E3E8C" w:rsidRPr="00B35F7C" w:rsidRDefault="008E3E8C" w:rsidP="008E3E8C">
      <w:r w:rsidRPr="00B35F7C">
        <w:t xml:space="preserve">MaNV (mã nhân viên) – </w:t>
      </w:r>
      <w:r w:rsidRPr="00B35F7C">
        <w:rPr>
          <w:i/>
          <w:iCs/>
        </w:rPr>
        <w:t>khóa chính</w:t>
      </w:r>
    </w:p>
    <w:p w14:paraId="48D864B0" w14:textId="77777777" w:rsidR="008E3E8C" w:rsidRPr="00B35F7C" w:rsidRDefault="008E3E8C" w:rsidP="008E3E8C">
      <w:r w:rsidRPr="00B35F7C">
        <w:t>TenNV (tên nhân viên)</w:t>
      </w:r>
    </w:p>
    <w:p w14:paraId="309BA0F6" w14:textId="77777777" w:rsidR="008E3E8C" w:rsidRPr="00B35F7C" w:rsidRDefault="00000000" w:rsidP="008E3E8C">
      <w:r>
        <w:pict w14:anchorId="3BAD8563">
          <v:rect id="_x0000_i1026" style="width:0;height:1.5pt" o:hralign="center" o:hrstd="t" o:hr="t" fillcolor="#a0a0a0" stroked="f"/>
        </w:pict>
      </w:r>
    </w:p>
    <w:p w14:paraId="5D7ABBDB" w14:textId="2C801AED" w:rsidR="008E3E8C" w:rsidRPr="00B35F7C" w:rsidRDefault="008E3E8C" w:rsidP="008E3E8C">
      <w:r>
        <w:t>3</w:t>
      </w:r>
      <w:r w:rsidRPr="00B35F7C">
        <w:t>. ThânNhân</w:t>
      </w:r>
    </w:p>
    <w:p w14:paraId="4885AD21" w14:textId="77777777" w:rsidR="008E3E8C" w:rsidRPr="00B35F7C" w:rsidRDefault="008E3E8C" w:rsidP="008E3E8C">
      <w:r w:rsidRPr="00B35F7C">
        <w:t>Thuộc tính:</w:t>
      </w:r>
    </w:p>
    <w:p w14:paraId="4B4FAC65" w14:textId="77777777" w:rsidR="008E3E8C" w:rsidRPr="00B35F7C" w:rsidRDefault="008E3E8C" w:rsidP="008E3E8C">
      <w:r w:rsidRPr="00B35F7C">
        <w:t>TenTN (tên thân nhân)</w:t>
      </w:r>
    </w:p>
    <w:p w14:paraId="4A957DA0" w14:textId="77777777" w:rsidR="008E3E8C" w:rsidRPr="00B35F7C" w:rsidRDefault="008E3E8C" w:rsidP="008E3E8C">
      <w:r w:rsidRPr="00B35F7C">
        <w:t>NgaySinh</w:t>
      </w:r>
    </w:p>
    <w:p w14:paraId="64014248" w14:textId="77777777" w:rsidR="008E3E8C" w:rsidRPr="00B35F7C" w:rsidRDefault="008E3E8C" w:rsidP="008E3E8C">
      <w:r w:rsidRPr="00B35F7C">
        <w:t>MoiQuanHe (vợ/con)</w:t>
      </w:r>
    </w:p>
    <w:p w14:paraId="1F58B839" w14:textId="77777777" w:rsidR="008E3E8C" w:rsidRPr="00B35F7C" w:rsidRDefault="008E3E8C" w:rsidP="008E3E8C">
      <w:r w:rsidRPr="00B35F7C">
        <w:rPr>
          <w:i/>
          <w:iCs/>
        </w:rPr>
        <w:t>(ThânNhân là thực thể yếu, phụ thuộc vào NhânViên)</w:t>
      </w:r>
    </w:p>
    <w:p w14:paraId="29A0240C" w14:textId="77777777" w:rsidR="008E3E8C" w:rsidRPr="00B35F7C" w:rsidRDefault="00000000" w:rsidP="008E3E8C">
      <w:r>
        <w:pict w14:anchorId="0AE2F92A">
          <v:rect id="_x0000_i1027" style="width:0;height:1.5pt" o:hralign="center" o:hrstd="t" o:hr="t" fillcolor="#a0a0a0" stroked="f"/>
        </w:pict>
      </w:r>
    </w:p>
    <w:p w14:paraId="7F93A2D1" w14:textId="7A790704" w:rsidR="008E3E8C" w:rsidRPr="00B35F7C" w:rsidRDefault="008E3E8C" w:rsidP="008E3E8C">
      <w:r>
        <w:t>4</w:t>
      </w:r>
      <w:r w:rsidRPr="00B35F7C">
        <w:t>. BấtĐộngSản (BDS)</w:t>
      </w:r>
    </w:p>
    <w:p w14:paraId="5DDA308C" w14:textId="77777777" w:rsidR="008E3E8C" w:rsidRPr="00B35F7C" w:rsidRDefault="008E3E8C" w:rsidP="008E3E8C">
      <w:r w:rsidRPr="00B35F7C">
        <w:t>Thuộc tính:</w:t>
      </w:r>
    </w:p>
    <w:p w14:paraId="1685582F" w14:textId="77777777" w:rsidR="008E3E8C" w:rsidRPr="00B35F7C" w:rsidRDefault="008E3E8C" w:rsidP="008E3E8C">
      <w:r w:rsidRPr="00B35F7C">
        <w:t xml:space="preserve">MaBDS (mã BĐS) – </w:t>
      </w:r>
      <w:r w:rsidRPr="00B35F7C">
        <w:rPr>
          <w:i/>
          <w:iCs/>
        </w:rPr>
        <w:t>khóa chính</w:t>
      </w:r>
    </w:p>
    <w:p w14:paraId="1494B714" w14:textId="77777777" w:rsidR="008E3E8C" w:rsidRPr="00B35F7C" w:rsidRDefault="008E3E8C" w:rsidP="008E3E8C">
      <w:r w:rsidRPr="00B35F7C">
        <w:t>DiaChi (địa chỉ)</w:t>
      </w:r>
    </w:p>
    <w:p w14:paraId="28402FFE" w14:textId="77777777" w:rsidR="008E3E8C" w:rsidRPr="00B35F7C" w:rsidRDefault="00000000" w:rsidP="008E3E8C">
      <w:r>
        <w:pict w14:anchorId="407D7DB3">
          <v:rect id="_x0000_i1028" style="width:0;height:1.5pt" o:hralign="center" o:hrstd="t" o:hr="t" fillcolor="#a0a0a0" stroked="f"/>
        </w:pict>
      </w:r>
    </w:p>
    <w:p w14:paraId="46E25877" w14:textId="77777777" w:rsidR="003F1084" w:rsidRDefault="003F1084" w:rsidP="008E3E8C">
      <w:pPr>
        <w:rPr>
          <w:lang w:val="vi-VN"/>
        </w:rPr>
      </w:pPr>
    </w:p>
    <w:p w14:paraId="6E512A09" w14:textId="77777777" w:rsidR="003F1084" w:rsidRDefault="003F1084" w:rsidP="008E3E8C">
      <w:pPr>
        <w:rPr>
          <w:lang w:val="vi-VN"/>
        </w:rPr>
      </w:pPr>
    </w:p>
    <w:p w14:paraId="417DDFD1" w14:textId="7468AA10" w:rsidR="008E3E8C" w:rsidRPr="00693056" w:rsidRDefault="008E3E8C" w:rsidP="008E3E8C">
      <w:pPr>
        <w:rPr>
          <w:lang w:val="vi-VN"/>
        </w:rPr>
      </w:pPr>
      <w:r w:rsidRPr="00693056">
        <w:rPr>
          <w:lang w:val="vi-VN"/>
        </w:rPr>
        <w:t>5. ChủSởHữu</w:t>
      </w:r>
    </w:p>
    <w:p w14:paraId="150025C7" w14:textId="77777777" w:rsidR="008E3E8C" w:rsidRPr="00693056" w:rsidRDefault="008E3E8C" w:rsidP="008E3E8C">
      <w:pPr>
        <w:rPr>
          <w:lang w:val="vi-VN"/>
        </w:rPr>
      </w:pPr>
      <w:r w:rsidRPr="00693056">
        <w:rPr>
          <w:lang w:val="vi-VN"/>
        </w:rPr>
        <w:t>Thuộc tính:</w:t>
      </w:r>
    </w:p>
    <w:p w14:paraId="41B5F665" w14:textId="77777777" w:rsidR="008E3E8C" w:rsidRPr="00693056" w:rsidRDefault="008E3E8C" w:rsidP="008E3E8C">
      <w:pPr>
        <w:rPr>
          <w:lang w:val="vi-VN"/>
        </w:rPr>
      </w:pPr>
      <w:r w:rsidRPr="00693056">
        <w:rPr>
          <w:lang w:val="vi-VN"/>
        </w:rPr>
        <w:t xml:space="preserve">MaCSH (mã chủ sở hữu) – </w:t>
      </w:r>
      <w:r w:rsidRPr="00693056">
        <w:rPr>
          <w:i/>
          <w:iCs/>
          <w:lang w:val="vi-VN"/>
        </w:rPr>
        <w:t>khóa chính</w:t>
      </w:r>
    </w:p>
    <w:p w14:paraId="7CBA55E2" w14:textId="77777777" w:rsidR="008E3E8C" w:rsidRPr="00B35F7C" w:rsidRDefault="008E3E8C" w:rsidP="008E3E8C">
      <w:r w:rsidRPr="00B35F7C">
        <w:t>TenCSH (tên)</w:t>
      </w:r>
    </w:p>
    <w:p w14:paraId="137DAD19" w14:textId="77777777" w:rsidR="008E3E8C" w:rsidRPr="00B35F7C" w:rsidRDefault="008E3E8C" w:rsidP="008E3E8C">
      <w:r w:rsidRPr="00B35F7C">
        <w:t>DiaChi</w:t>
      </w:r>
    </w:p>
    <w:p w14:paraId="5766646F" w14:textId="77777777" w:rsidR="008E3E8C" w:rsidRPr="00B35F7C" w:rsidRDefault="008E3E8C" w:rsidP="008E3E8C">
      <w:r w:rsidRPr="00B35F7C">
        <w:t>SoDienThoai</w:t>
      </w:r>
    </w:p>
    <w:p w14:paraId="0E27D3B0" w14:textId="77777777" w:rsidR="008E3E8C" w:rsidRPr="00B35F7C" w:rsidRDefault="00000000" w:rsidP="008E3E8C">
      <w:r>
        <w:pict w14:anchorId="294C13C5">
          <v:rect id="_x0000_i1029" style="width:0;height:1.5pt" o:hralign="center" o:hrstd="t" o:hr="t" fillcolor="#a0a0a0" stroked="f"/>
        </w:pict>
      </w:r>
    </w:p>
    <w:p w14:paraId="28F0C6DA" w14:textId="77777777" w:rsidR="008E3E8C" w:rsidRPr="00B35F7C" w:rsidRDefault="008E3E8C" w:rsidP="008E3E8C">
      <w:r w:rsidRPr="00B35F7C">
        <w:t>2. Các mối quan hệ giữa các tập thực thể</w:t>
      </w:r>
    </w:p>
    <w:p w14:paraId="380970B6" w14:textId="77777777" w:rsidR="008E3E8C" w:rsidRPr="00B35F7C" w:rsidRDefault="008E3E8C" w:rsidP="008E3E8C">
      <w:r w:rsidRPr="00B35F7C">
        <w:t>(1) VănPhòng – NhânViên</w:t>
      </w:r>
    </w:p>
    <w:p w14:paraId="5D35D5F3" w14:textId="77777777" w:rsidR="008E3E8C" w:rsidRPr="00B35F7C" w:rsidRDefault="008E3E8C" w:rsidP="008E3E8C">
      <w:r w:rsidRPr="00B35F7C">
        <w:t>Quan hệ: Thuộc / Làm việc</w:t>
      </w:r>
    </w:p>
    <w:p w14:paraId="755DB154" w14:textId="77777777" w:rsidR="008E3E8C" w:rsidRPr="00B35F7C" w:rsidRDefault="008E3E8C" w:rsidP="008E3E8C">
      <w:r w:rsidRPr="00B35F7C">
        <w:t>Loại quan hệ: 1 – N</w:t>
      </w:r>
    </w:p>
    <w:p w14:paraId="2668CC7E" w14:textId="77777777" w:rsidR="008E3E8C" w:rsidRPr="00B35F7C" w:rsidRDefault="008E3E8C" w:rsidP="008E3E8C">
      <w:r w:rsidRPr="00B35F7C">
        <w:t>Một văn phòng có nhiều nhân viên</w:t>
      </w:r>
    </w:p>
    <w:p w14:paraId="1D79C3AF" w14:textId="77777777" w:rsidR="008E3E8C" w:rsidRPr="00B35F7C" w:rsidRDefault="008E3E8C" w:rsidP="008E3E8C">
      <w:r w:rsidRPr="00B35F7C">
        <w:t>Một nhân viên chỉ thuộc một văn phòng</w:t>
      </w:r>
    </w:p>
    <w:p w14:paraId="6354D61B" w14:textId="77777777" w:rsidR="008E3E8C" w:rsidRPr="00B35F7C" w:rsidRDefault="00000000" w:rsidP="008E3E8C">
      <w:r>
        <w:pict w14:anchorId="669F3AF0">
          <v:rect id="_x0000_i1030" style="width:0;height:1.5pt" o:hralign="center" o:hrstd="t" o:hr="t" fillcolor="#a0a0a0" stroked="f"/>
        </w:pict>
      </w:r>
    </w:p>
    <w:p w14:paraId="48A6B93A" w14:textId="77777777" w:rsidR="008E3E8C" w:rsidRPr="00B35F7C" w:rsidRDefault="008E3E8C" w:rsidP="008E3E8C">
      <w:r w:rsidRPr="00B35F7C">
        <w:t>(2) VănPhòng – NhânViên (Trưởng văn phòng)</w:t>
      </w:r>
    </w:p>
    <w:p w14:paraId="3F1CC3BB" w14:textId="77777777" w:rsidR="008E3E8C" w:rsidRPr="00B35F7C" w:rsidRDefault="008E3E8C" w:rsidP="008E3E8C">
      <w:r w:rsidRPr="00B35F7C">
        <w:t>Quan hệ: Quản lý / Làm trưởng</w:t>
      </w:r>
    </w:p>
    <w:p w14:paraId="4D8DB8B8" w14:textId="77777777" w:rsidR="008E3E8C" w:rsidRPr="00B35F7C" w:rsidRDefault="008E3E8C" w:rsidP="008E3E8C">
      <w:r w:rsidRPr="00B35F7C">
        <w:t>Loại quan hệ: 1 – 1</w:t>
      </w:r>
    </w:p>
    <w:p w14:paraId="50F4583D" w14:textId="77777777" w:rsidR="008E3E8C" w:rsidRPr="00B35F7C" w:rsidRDefault="008E3E8C" w:rsidP="008E3E8C">
      <w:r w:rsidRPr="00B35F7C">
        <w:t>Mỗi văn phòng có một trưởng văn phòng</w:t>
      </w:r>
    </w:p>
    <w:p w14:paraId="48E9FD7E" w14:textId="77777777" w:rsidR="008E3E8C" w:rsidRPr="00B35F7C" w:rsidRDefault="008E3E8C" w:rsidP="008E3E8C">
      <w:r w:rsidRPr="00B35F7C">
        <w:t>Một nhân viên chỉ làm trưởng cho một văn phòng</w:t>
      </w:r>
    </w:p>
    <w:p w14:paraId="53AEA2BD" w14:textId="77777777" w:rsidR="008E3E8C" w:rsidRPr="00B35F7C" w:rsidRDefault="00000000" w:rsidP="008E3E8C">
      <w:r>
        <w:pict w14:anchorId="05A5093E">
          <v:rect id="_x0000_i1031" style="width:0;height:1.5pt" o:hralign="center" o:hrstd="t" o:hr="t" fillcolor="#a0a0a0" stroked="f"/>
        </w:pict>
      </w:r>
    </w:p>
    <w:p w14:paraId="6DA60FF0" w14:textId="77777777" w:rsidR="008E3E8C" w:rsidRPr="00B35F7C" w:rsidRDefault="008E3E8C" w:rsidP="008E3E8C">
      <w:r w:rsidRPr="00B35F7C">
        <w:t>(3) NhânViên – ThânNhân</w:t>
      </w:r>
    </w:p>
    <w:p w14:paraId="16BE5DE1" w14:textId="77777777" w:rsidR="008E3E8C" w:rsidRPr="00B35F7C" w:rsidRDefault="008E3E8C" w:rsidP="008E3E8C">
      <w:r w:rsidRPr="00B35F7C">
        <w:t>Quan hệ: Có</w:t>
      </w:r>
    </w:p>
    <w:p w14:paraId="2024459A" w14:textId="77777777" w:rsidR="008E3E8C" w:rsidRPr="00B35F7C" w:rsidRDefault="008E3E8C" w:rsidP="008E3E8C">
      <w:r w:rsidRPr="00B35F7C">
        <w:t>Loại quan hệ: 1 – N</w:t>
      </w:r>
    </w:p>
    <w:p w14:paraId="2A8ED5A6" w14:textId="77777777" w:rsidR="008E3E8C" w:rsidRPr="00B35F7C" w:rsidRDefault="008E3E8C" w:rsidP="008E3E8C">
      <w:r w:rsidRPr="00B35F7C">
        <w:t>Một nhân viên có một hoặc nhiều thân nhân</w:t>
      </w:r>
    </w:p>
    <w:p w14:paraId="44A71DB1" w14:textId="77777777" w:rsidR="008E3E8C" w:rsidRPr="00B35F7C" w:rsidRDefault="008E3E8C" w:rsidP="008E3E8C">
      <w:r w:rsidRPr="00B35F7C">
        <w:lastRenderedPageBreak/>
        <w:t>Một thân nhân chỉ thuộc về một nhân viên</w:t>
      </w:r>
    </w:p>
    <w:p w14:paraId="5A2AE7B7" w14:textId="77777777" w:rsidR="008E3E8C" w:rsidRPr="00B35F7C" w:rsidRDefault="00000000" w:rsidP="008E3E8C">
      <w:r>
        <w:pict w14:anchorId="27605343">
          <v:rect id="_x0000_i1032" style="width:0;height:1.5pt" o:hralign="center" o:hrstd="t" o:hr="t" fillcolor="#a0a0a0" stroked="f"/>
        </w:pict>
      </w:r>
    </w:p>
    <w:p w14:paraId="495F2F6F" w14:textId="77777777" w:rsidR="003F1084" w:rsidRDefault="003F1084" w:rsidP="008E3E8C">
      <w:pPr>
        <w:rPr>
          <w:lang w:val="vi-VN"/>
        </w:rPr>
      </w:pPr>
    </w:p>
    <w:p w14:paraId="3B083E35" w14:textId="53539A9C" w:rsidR="008E3E8C" w:rsidRPr="00693056" w:rsidRDefault="008E3E8C" w:rsidP="008E3E8C">
      <w:pPr>
        <w:rPr>
          <w:lang w:val="vi-VN"/>
        </w:rPr>
      </w:pPr>
      <w:r w:rsidRPr="00693056">
        <w:rPr>
          <w:lang w:val="vi-VN"/>
        </w:rPr>
        <w:t>(4) VănPhòng – BấtĐộngSản</w:t>
      </w:r>
    </w:p>
    <w:p w14:paraId="46475237" w14:textId="77777777" w:rsidR="008E3E8C" w:rsidRPr="00693056" w:rsidRDefault="008E3E8C" w:rsidP="008E3E8C">
      <w:pPr>
        <w:rPr>
          <w:lang w:val="vi-VN"/>
        </w:rPr>
      </w:pPr>
      <w:r w:rsidRPr="00693056">
        <w:rPr>
          <w:lang w:val="vi-VN"/>
        </w:rPr>
        <w:t>Quan hệ: Rao bán</w:t>
      </w:r>
    </w:p>
    <w:p w14:paraId="3929F574" w14:textId="77777777" w:rsidR="008E3E8C" w:rsidRPr="00693056" w:rsidRDefault="008E3E8C" w:rsidP="008E3E8C">
      <w:pPr>
        <w:rPr>
          <w:lang w:val="vi-VN"/>
        </w:rPr>
      </w:pPr>
      <w:r w:rsidRPr="00693056">
        <w:rPr>
          <w:lang w:val="vi-VN"/>
        </w:rPr>
        <w:t>Loại quan hệ: 1 – N</w:t>
      </w:r>
    </w:p>
    <w:p w14:paraId="19BA2515" w14:textId="77777777" w:rsidR="008E3E8C" w:rsidRPr="00693056" w:rsidRDefault="008E3E8C" w:rsidP="008E3E8C">
      <w:pPr>
        <w:rPr>
          <w:lang w:val="vi-VN"/>
        </w:rPr>
      </w:pPr>
      <w:r w:rsidRPr="00693056">
        <w:rPr>
          <w:lang w:val="vi-VN"/>
        </w:rPr>
        <w:t>Một văn phòng có thể rao bán nhiều BĐS hoặc không có</w:t>
      </w:r>
    </w:p>
    <w:p w14:paraId="152D441D" w14:textId="77777777" w:rsidR="008E3E8C" w:rsidRPr="00693056" w:rsidRDefault="008E3E8C" w:rsidP="008E3E8C">
      <w:pPr>
        <w:rPr>
          <w:lang w:val="vi-VN"/>
        </w:rPr>
      </w:pPr>
      <w:r w:rsidRPr="00693056">
        <w:rPr>
          <w:lang w:val="vi-VN"/>
        </w:rPr>
        <w:t>Mỗi BĐS chỉ được rao bán tại một văn phòng</w:t>
      </w:r>
    </w:p>
    <w:p w14:paraId="049AC9D5" w14:textId="77777777" w:rsidR="008E3E8C" w:rsidRPr="00B35F7C" w:rsidRDefault="00000000" w:rsidP="008E3E8C">
      <w:r>
        <w:pict w14:anchorId="3566EC9C">
          <v:rect id="_x0000_i1033" style="width:0;height:1.5pt" o:hralign="center" o:hrstd="t" o:hr="t" fillcolor="#a0a0a0" stroked="f"/>
        </w:pict>
      </w:r>
    </w:p>
    <w:p w14:paraId="413D93D2" w14:textId="77777777" w:rsidR="008E3E8C" w:rsidRPr="00B35F7C" w:rsidRDefault="008E3E8C" w:rsidP="008E3E8C">
      <w:r w:rsidRPr="00B35F7C">
        <w:t>(5) ChủSởHữu – BấtĐộngSản</w:t>
      </w:r>
    </w:p>
    <w:p w14:paraId="725CB5E7" w14:textId="77777777" w:rsidR="008E3E8C" w:rsidRPr="00B35F7C" w:rsidRDefault="008E3E8C" w:rsidP="008E3E8C">
      <w:r w:rsidRPr="00B35F7C">
        <w:t>Quan hệ: Sở hữu</w:t>
      </w:r>
    </w:p>
    <w:p w14:paraId="69BB5E38" w14:textId="77777777" w:rsidR="008E3E8C" w:rsidRPr="00B35F7C" w:rsidRDefault="008E3E8C" w:rsidP="008E3E8C">
      <w:r w:rsidRPr="00B35F7C">
        <w:t>Loại quan hệ: 1 – N</w:t>
      </w:r>
    </w:p>
    <w:p w14:paraId="541A7B8F" w14:textId="77777777" w:rsidR="008E3E8C" w:rsidRPr="00B35F7C" w:rsidRDefault="008E3E8C" w:rsidP="00D7755F">
      <w:pPr>
        <w:ind w:left="-709" w:firstLine="709"/>
      </w:pPr>
      <w:r w:rsidRPr="00B35F7C">
        <w:t>Một chủ sở hữu có thể có nhiều BĐS</w:t>
      </w:r>
    </w:p>
    <w:p w14:paraId="17030866" w14:textId="77777777" w:rsidR="008E3E8C" w:rsidRPr="00B35F7C" w:rsidRDefault="008E3E8C" w:rsidP="008E3E8C">
      <w:r w:rsidRPr="00B35F7C">
        <w:t>Mỗi BĐS chỉ có một chủ sở hữu</w:t>
      </w:r>
    </w:p>
    <w:p w14:paraId="5F5F462A" w14:textId="2995DF3E" w:rsidR="00DB588B" w:rsidRPr="008E3E8C" w:rsidRDefault="00D7755F" w:rsidP="008E3E8C">
      <w:r w:rsidRPr="00D7755F">
        <w:rPr>
          <w:noProof/>
        </w:rPr>
        <w:drawing>
          <wp:inline distT="0" distB="0" distL="0" distR="0" wp14:anchorId="75A21620" wp14:editId="2BB8959F">
            <wp:extent cx="5955030" cy="2775585"/>
            <wp:effectExtent l="0" t="0" r="7620" b="5715"/>
            <wp:docPr id="182212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1246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503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9B65A" w14:textId="73E03FB1" w:rsidR="00DB588B" w:rsidRPr="00991B04" w:rsidRDefault="00DB588B" w:rsidP="00991B04">
      <w:pPr>
        <w:rPr>
          <w:rFonts w:cs="Times New Roman"/>
          <w:lang w:val="vi-VN"/>
        </w:rPr>
        <w:sectPr w:rsidR="00DB588B" w:rsidRPr="00991B04" w:rsidSect="009F588F">
          <w:footerReference w:type="default" r:id="rId14"/>
          <w:pgSz w:w="11907" w:h="16839" w:code="9"/>
          <w:pgMar w:top="1152" w:right="657" w:bottom="1152" w:left="1152" w:header="576" w:footer="576" w:gutter="720"/>
          <w:cols w:space="720"/>
          <w:docGrid w:linePitch="381"/>
        </w:sectPr>
      </w:pPr>
    </w:p>
    <w:p w14:paraId="55B24E05" w14:textId="5D847ED4" w:rsidR="00CC64C5" w:rsidRDefault="00D7755F" w:rsidP="00A44610">
      <w:pPr>
        <w:pStyle w:val="Heading1"/>
        <w:numPr>
          <w:ilvl w:val="0"/>
          <w:numId w:val="32"/>
        </w:numPr>
        <w:spacing w:before="240"/>
        <w:ind w:left="0"/>
        <w:jc w:val="both"/>
        <w:rPr>
          <w:rFonts w:ascii="Times New Roman" w:hAnsi="Times New Roman" w:cs="Times New Roman"/>
          <w:noProof/>
          <w:lang w:val="vi-VN"/>
        </w:rPr>
      </w:pPr>
      <w:r>
        <w:rPr>
          <w:rFonts w:ascii="Times New Roman" w:hAnsi="Times New Roman" w:cs="Times New Roman"/>
          <w:noProof/>
        </w:rPr>
        <w:lastRenderedPageBreak/>
        <w:t>Bài 2</w:t>
      </w:r>
    </w:p>
    <w:p w14:paraId="78AEB460" w14:textId="4FF83F85" w:rsidR="00A44610" w:rsidRDefault="006A5117" w:rsidP="00A44610">
      <w:pPr>
        <w:rPr>
          <w:lang w:val="vi-VN"/>
        </w:rPr>
      </w:pPr>
      <w:r w:rsidRPr="006A5117">
        <w:rPr>
          <w:noProof/>
          <w:lang w:val="vi-VN"/>
        </w:rPr>
        <w:drawing>
          <wp:inline distT="0" distB="0" distL="0" distR="0" wp14:anchorId="01A9AE28" wp14:editId="1FA449ED">
            <wp:extent cx="4993419" cy="2807850"/>
            <wp:effectExtent l="0" t="0" r="0" b="0"/>
            <wp:docPr id="720742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7429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7940" cy="2810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7A2FC" w14:textId="6C1951A6" w:rsidR="006A5117" w:rsidRDefault="006A5117" w:rsidP="00A44610">
      <w:pPr>
        <w:rPr>
          <w:lang w:val="vi-VN"/>
        </w:rPr>
      </w:pPr>
      <w:r w:rsidRPr="006A5117">
        <w:rPr>
          <w:noProof/>
          <w:lang w:val="vi-VN"/>
        </w:rPr>
        <w:drawing>
          <wp:inline distT="0" distB="0" distL="0" distR="0" wp14:anchorId="225E396E" wp14:editId="08FD66AB">
            <wp:extent cx="5001370" cy="2812321"/>
            <wp:effectExtent l="0" t="0" r="0" b="7620"/>
            <wp:docPr id="153965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503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9780" cy="281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39932" w14:textId="0D91F62A" w:rsidR="006A5117" w:rsidRDefault="006A5117" w:rsidP="00A44610">
      <w:pPr>
        <w:rPr>
          <w:lang w:val="vi-VN"/>
        </w:rPr>
      </w:pPr>
      <w:r w:rsidRPr="006A5117">
        <w:rPr>
          <w:noProof/>
          <w:lang w:val="vi-VN"/>
        </w:rPr>
        <w:drawing>
          <wp:inline distT="0" distB="0" distL="0" distR="0" wp14:anchorId="339D661A" wp14:editId="22C87B1C">
            <wp:extent cx="4977516" cy="2798907"/>
            <wp:effectExtent l="0" t="0" r="0" b="1905"/>
            <wp:docPr id="213571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7143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83206" cy="280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D0F05" w14:textId="3ECC213F" w:rsidR="006A5117" w:rsidRDefault="006A5117" w:rsidP="00A44610">
      <w:pPr>
        <w:rPr>
          <w:lang w:val="vi-VN"/>
        </w:rPr>
      </w:pPr>
      <w:r w:rsidRPr="006A5117">
        <w:rPr>
          <w:noProof/>
          <w:lang w:val="vi-VN"/>
        </w:rPr>
        <w:lastRenderedPageBreak/>
        <w:drawing>
          <wp:inline distT="0" distB="0" distL="0" distR="0" wp14:anchorId="38243512" wp14:editId="0A93E080">
            <wp:extent cx="5640705" cy="3171825"/>
            <wp:effectExtent l="0" t="0" r="0" b="9525"/>
            <wp:docPr id="72058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5886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4070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EE9D1" w14:textId="77777777" w:rsidR="006A5117" w:rsidRDefault="006A5117" w:rsidP="00A44610">
      <w:pPr>
        <w:rPr>
          <w:lang w:val="vi-VN"/>
        </w:rPr>
      </w:pPr>
    </w:p>
    <w:p w14:paraId="39B52787" w14:textId="151F9B74" w:rsidR="006A5117" w:rsidRPr="00A44610" w:rsidRDefault="006A5117" w:rsidP="00A44610">
      <w:pPr>
        <w:rPr>
          <w:lang w:val="vi-VN"/>
        </w:rPr>
      </w:pPr>
      <w:r w:rsidRPr="006A5117">
        <w:rPr>
          <w:noProof/>
          <w:lang w:val="vi-VN"/>
        </w:rPr>
        <w:drawing>
          <wp:inline distT="0" distB="0" distL="0" distR="0" wp14:anchorId="789B6CB5" wp14:editId="24864758">
            <wp:extent cx="5640705" cy="3171825"/>
            <wp:effectExtent l="0" t="0" r="0" b="9525"/>
            <wp:docPr id="1275915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152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4070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9D59C" w14:textId="77777777" w:rsidR="002C1121" w:rsidRPr="001C7445" w:rsidRDefault="002C1121" w:rsidP="00B77608">
      <w:pPr>
        <w:pStyle w:val="ListParagraph"/>
        <w:ind w:firstLine="0"/>
        <w:rPr>
          <w:rFonts w:ascii="Times New Roman" w:hAnsi="Times New Roman" w:cs="Times New Roman"/>
          <w:lang w:val="vi-VN"/>
        </w:rPr>
      </w:pPr>
    </w:p>
    <w:p w14:paraId="0A6497C5" w14:textId="0374E585" w:rsidR="002C1121" w:rsidRPr="001C7445" w:rsidRDefault="002C1121" w:rsidP="00B77608">
      <w:pPr>
        <w:pStyle w:val="ListParagraph"/>
        <w:ind w:left="0" w:firstLine="0"/>
        <w:rPr>
          <w:rFonts w:ascii="Times New Roman" w:hAnsi="Times New Roman" w:cs="Times New Roman"/>
          <w:lang w:val="vi-VN"/>
        </w:rPr>
        <w:sectPr w:rsidR="002C1121" w:rsidRPr="001C7445" w:rsidSect="00F50AFB">
          <w:pgSz w:w="11907" w:h="16839" w:code="9"/>
          <w:pgMar w:top="1152" w:right="1152" w:bottom="1152" w:left="1152" w:header="576" w:footer="576" w:gutter="720"/>
          <w:cols w:space="720"/>
          <w:docGrid w:linePitch="381"/>
        </w:sectPr>
      </w:pPr>
    </w:p>
    <w:p w14:paraId="519EAF32" w14:textId="77777777" w:rsidR="002C1121" w:rsidRPr="001C7445" w:rsidRDefault="002C1121" w:rsidP="00B77608">
      <w:pPr>
        <w:pStyle w:val="ListParagraph"/>
        <w:ind w:left="0" w:firstLine="0"/>
        <w:rPr>
          <w:rFonts w:ascii="Times New Roman" w:hAnsi="Times New Roman" w:cs="Times New Roman"/>
          <w:lang w:val="vi-VN"/>
        </w:rPr>
      </w:pPr>
    </w:p>
    <w:p w14:paraId="04F60F0D" w14:textId="77777777" w:rsidR="00A413BC" w:rsidRPr="00DB588B" w:rsidRDefault="00A413BC" w:rsidP="00B77608">
      <w:pPr>
        <w:rPr>
          <w:rFonts w:cs="Times New Roman"/>
          <w:lang w:val="vi-VN"/>
        </w:rPr>
      </w:pPr>
    </w:p>
    <w:sectPr w:rsidR="00A413BC" w:rsidRPr="00DB588B" w:rsidSect="00F50AFB">
      <w:pgSz w:w="11907" w:h="16839" w:code="9"/>
      <w:pgMar w:top="1152" w:right="1152" w:bottom="1152" w:left="1152" w:header="576" w:footer="576" w:gutter="72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B3B01" w14:textId="77777777" w:rsidR="0053442A" w:rsidRDefault="0053442A" w:rsidP="00C377C7">
      <w:pPr>
        <w:spacing w:after="0" w:line="240" w:lineRule="auto"/>
      </w:pPr>
      <w:r>
        <w:separator/>
      </w:r>
    </w:p>
  </w:endnote>
  <w:endnote w:type="continuationSeparator" w:id="0">
    <w:p w14:paraId="33A76CFA" w14:textId="77777777" w:rsidR="0053442A" w:rsidRDefault="0053442A" w:rsidP="00C377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5A2E0" w14:textId="4BD0D507" w:rsidR="00CD50BA" w:rsidRPr="00B77608" w:rsidRDefault="00CD50BA" w:rsidP="00FB0C1E">
    <w:pPr>
      <w:tabs>
        <w:tab w:val="left" w:pos="3796"/>
      </w:tabs>
      <w:jc w:val="center"/>
      <w:rPr>
        <w:rFonts w:cs="Times New Roman"/>
        <w:b/>
        <w:i/>
        <w:color w:val="002060"/>
        <w:sz w:val="36"/>
        <w:lang w:val="vi-VN"/>
      </w:rPr>
    </w:pPr>
    <w:r w:rsidRPr="00FB0C1E">
      <w:rPr>
        <w:rFonts w:cs="Times New Roman"/>
        <w:b/>
        <w:i/>
        <w:color w:val="002060"/>
        <w:sz w:val="36"/>
      </w:rPr>
      <w:t xml:space="preserve">TP.HCM </w:t>
    </w:r>
    <w:r w:rsidR="00B77608">
      <w:rPr>
        <w:rFonts w:cs="Times New Roman"/>
        <w:b/>
        <w:i/>
        <w:color w:val="002060"/>
        <w:sz w:val="36"/>
      </w:rPr>
      <w:t>–</w:t>
    </w:r>
    <w:r w:rsidRPr="00FB0C1E">
      <w:rPr>
        <w:rFonts w:cs="Times New Roman"/>
        <w:b/>
        <w:i/>
        <w:color w:val="002060"/>
        <w:sz w:val="36"/>
      </w:rPr>
      <w:t xml:space="preserve"> </w:t>
    </w:r>
    <w:r w:rsidR="00B77608">
      <w:rPr>
        <w:rFonts w:cs="Times New Roman"/>
        <w:b/>
        <w:i/>
        <w:color w:val="002060"/>
        <w:sz w:val="36"/>
      </w:rPr>
      <w:t>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4AD11" w14:textId="77777777" w:rsidR="001E610F" w:rsidRPr="00F50AFB" w:rsidRDefault="001E610F" w:rsidP="00F50AFB">
    <w:pPr>
      <w:pStyle w:val="Footer"/>
      <w:pBdr>
        <w:top w:val="dotDash" w:sz="8" w:space="1" w:color="auto"/>
      </w:pBdr>
      <w:tabs>
        <w:tab w:val="clear" w:pos="9360"/>
        <w:tab w:val="right" w:pos="8910"/>
      </w:tabs>
    </w:pPr>
    <w:r>
      <w:rPr>
        <w:i/>
      </w:rPr>
      <w:t>COM2012</w:t>
    </w:r>
    <w:r>
      <w:rPr>
        <w:i/>
      </w:rPr>
      <w:tab/>
    </w:r>
    <w:r>
      <w:rPr>
        <w:i/>
      </w:rPr>
      <w:tab/>
    </w:r>
    <w:r w:rsidRPr="006E7908">
      <w:rPr>
        <w:i/>
      </w:rPr>
      <w:t xml:space="preserve">Trang </w:t>
    </w:r>
    <w:sdt>
      <w:sdtPr>
        <w:id w:val="-56565160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62F7A" w14:textId="77777777" w:rsidR="0053442A" w:rsidRDefault="0053442A" w:rsidP="00C377C7">
      <w:pPr>
        <w:spacing w:after="0" w:line="240" w:lineRule="auto"/>
      </w:pPr>
      <w:r>
        <w:separator/>
      </w:r>
    </w:p>
  </w:footnote>
  <w:footnote w:type="continuationSeparator" w:id="0">
    <w:p w14:paraId="49066D6C" w14:textId="77777777" w:rsidR="0053442A" w:rsidRDefault="0053442A" w:rsidP="00C377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C44D9" w14:textId="77777777" w:rsidR="00CD50BA" w:rsidRPr="00C377C7" w:rsidRDefault="00CD50BA" w:rsidP="00C377C7">
    <w:pPr>
      <w:tabs>
        <w:tab w:val="right" w:pos="10350"/>
      </w:tabs>
      <w:ind w:right="27"/>
      <w:rPr>
        <w:b/>
      </w:rPr>
    </w:pPr>
    <w:r>
      <w:rPr>
        <w:b/>
        <w:color w:val="4F81BD" w:themeColor="accent1"/>
        <w:sz w:val="50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6EE2A" w14:textId="77777777" w:rsidR="00CD50BA" w:rsidRPr="0069613F" w:rsidRDefault="00CD50BA" w:rsidP="00F50AFB">
    <w:pPr>
      <w:pStyle w:val="Header"/>
      <w:pBdr>
        <w:bottom w:val="dotDash" w:sz="8" w:space="1" w:color="auto"/>
      </w:pBdr>
      <w:tabs>
        <w:tab w:val="clear" w:pos="9360"/>
        <w:tab w:val="right" w:pos="8640"/>
      </w:tabs>
    </w:pPr>
    <w:r>
      <w:t>20-ps123456</w:t>
    </w:r>
    <w:r w:rsidRPr="00472185">
      <w:t>-</w:t>
    </w:r>
    <w:r>
      <w:t>Nguyễn Thị Đỗ Quyên</w:t>
    </w:r>
    <w:r>
      <w:tab/>
    </w:r>
    <w:r>
      <w:tab/>
      <w:t>Lớp: CP18202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F28A9"/>
    <w:multiLevelType w:val="hybridMultilevel"/>
    <w:tmpl w:val="80D01E5C"/>
    <w:lvl w:ilvl="0" w:tplc="0409000F">
      <w:start w:val="1"/>
      <w:numFmt w:val="decimal"/>
      <w:lvlText w:val="%1.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" w15:restartNumberingAfterBreak="0">
    <w:nsid w:val="069D6563"/>
    <w:multiLevelType w:val="hybridMultilevel"/>
    <w:tmpl w:val="D3784C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63011D"/>
    <w:multiLevelType w:val="multilevel"/>
    <w:tmpl w:val="ECF0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97C2A"/>
    <w:multiLevelType w:val="hybridMultilevel"/>
    <w:tmpl w:val="281623CE"/>
    <w:lvl w:ilvl="0" w:tplc="BF246DD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6B6172"/>
    <w:multiLevelType w:val="multilevel"/>
    <w:tmpl w:val="C3644C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1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304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3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528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32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75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544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336" w:hanging="2520"/>
      </w:pPr>
      <w:rPr>
        <w:rFonts w:hint="default"/>
      </w:rPr>
    </w:lvl>
  </w:abstractNum>
  <w:abstractNum w:abstractNumId="5" w15:restartNumberingAfterBreak="0">
    <w:nsid w:val="14246A8D"/>
    <w:multiLevelType w:val="hybridMultilevel"/>
    <w:tmpl w:val="CC24084C"/>
    <w:lvl w:ilvl="0" w:tplc="6F0446DA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C0349"/>
    <w:multiLevelType w:val="hybridMultilevel"/>
    <w:tmpl w:val="B1160C18"/>
    <w:lvl w:ilvl="0" w:tplc="F1584DA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F54BD0"/>
    <w:multiLevelType w:val="hybridMultilevel"/>
    <w:tmpl w:val="4AB8D11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7B683F"/>
    <w:multiLevelType w:val="hybridMultilevel"/>
    <w:tmpl w:val="996AE6E2"/>
    <w:lvl w:ilvl="0" w:tplc="07F6DBFE">
      <w:start w:val="1"/>
      <w:numFmt w:val="upperRoman"/>
      <w:lvlText w:val="%1."/>
      <w:lvlJc w:val="left"/>
      <w:pPr>
        <w:ind w:left="720" w:hanging="720"/>
      </w:pPr>
      <w:rPr>
        <w:rFonts w:ascii="Times New Roman" w:hAnsi="Times New Roman" w:cs="Times New Roman" w:hint="default"/>
        <w:b/>
        <w:bCs w:val="0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191973"/>
    <w:multiLevelType w:val="hybridMultilevel"/>
    <w:tmpl w:val="B2E0BF4C"/>
    <w:lvl w:ilvl="0" w:tplc="4A54F998">
      <w:start w:val="1"/>
      <w:numFmt w:val="upperRoman"/>
      <w:lvlText w:val="%1."/>
      <w:lvlJc w:val="left"/>
      <w:pPr>
        <w:ind w:left="294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654" w:hanging="360"/>
      </w:pPr>
    </w:lvl>
    <w:lvl w:ilvl="2" w:tplc="042A001B" w:tentative="1">
      <w:start w:val="1"/>
      <w:numFmt w:val="lowerRoman"/>
      <w:lvlText w:val="%3."/>
      <w:lvlJc w:val="right"/>
      <w:pPr>
        <w:ind w:left="1374" w:hanging="180"/>
      </w:pPr>
    </w:lvl>
    <w:lvl w:ilvl="3" w:tplc="042A000F" w:tentative="1">
      <w:start w:val="1"/>
      <w:numFmt w:val="decimal"/>
      <w:lvlText w:val="%4."/>
      <w:lvlJc w:val="left"/>
      <w:pPr>
        <w:ind w:left="2094" w:hanging="360"/>
      </w:pPr>
    </w:lvl>
    <w:lvl w:ilvl="4" w:tplc="042A0019" w:tentative="1">
      <w:start w:val="1"/>
      <w:numFmt w:val="lowerLetter"/>
      <w:lvlText w:val="%5."/>
      <w:lvlJc w:val="left"/>
      <w:pPr>
        <w:ind w:left="2814" w:hanging="360"/>
      </w:pPr>
    </w:lvl>
    <w:lvl w:ilvl="5" w:tplc="042A001B" w:tentative="1">
      <w:start w:val="1"/>
      <w:numFmt w:val="lowerRoman"/>
      <w:lvlText w:val="%6."/>
      <w:lvlJc w:val="right"/>
      <w:pPr>
        <w:ind w:left="3534" w:hanging="180"/>
      </w:pPr>
    </w:lvl>
    <w:lvl w:ilvl="6" w:tplc="042A000F" w:tentative="1">
      <w:start w:val="1"/>
      <w:numFmt w:val="decimal"/>
      <w:lvlText w:val="%7."/>
      <w:lvlJc w:val="left"/>
      <w:pPr>
        <w:ind w:left="4254" w:hanging="360"/>
      </w:pPr>
    </w:lvl>
    <w:lvl w:ilvl="7" w:tplc="042A0019" w:tentative="1">
      <w:start w:val="1"/>
      <w:numFmt w:val="lowerLetter"/>
      <w:lvlText w:val="%8."/>
      <w:lvlJc w:val="left"/>
      <w:pPr>
        <w:ind w:left="4974" w:hanging="360"/>
      </w:pPr>
    </w:lvl>
    <w:lvl w:ilvl="8" w:tplc="042A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0" w15:restartNumberingAfterBreak="0">
    <w:nsid w:val="20533FAB"/>
    <w:multiLevelType w:val="multilevel"/>
    <w:tmpl w:val="85EA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772D69"/>
    <w:multiLevelType w:val="multilevel"/>
    <w:tmpl w:val="A0AC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A20522"/>
    <w:multiLevelType w:val="hybridMultilevel"/>
    <w:tmpl w:val="4830E8F8"/>
    <w:lvl w:ilvl="0" w:tplc="6F0446DA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F16D9B"/>
    <w:multiLevelType w:val="hybridMultilevel"/>
    <w:tmpl w:val="A2EA95CA"/>
    <w:lvl w:ilvl="0" w:tplc="BD0881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1B23F11"/>
    <w:multiLevelType w:val="hybridMultilevel"/>
    <w:tmpl w:val="442E17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6579C0"/>
    <w:multiLevelType w:val="hybridMultilevel"/>
    <w:tmpl w:val="10B8AB6E"/>
    <w:lvl w:ilvl="0" w:tplc="96908648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A014A6"/>
    <w:multiLevelType w:val="hybridMultilevel"/>
    <w:tmpl w:val="4830E8F8"/>
    <w:lvl w:ilvl="0" w:tplc="6F0446DA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547E1B"/>
    <w:multiLevelType w:val="hybridMultilevel"/>
    <w:tmpl w:val="418637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B51495"/>
    <w:multiLevelType w:val="hybridMultilevel"/>
    <w:tmpl w:val="9F2E4B00"/>
    <w:lvl w:ilvl="0" w:tplc="281C012E">
      <w:start w:val="1"/>
      <w:numFmt w:val="upperRoman"/>
      <w:lvlText w:val="%1."/>
      <w:lvlJc w:val="left"/>
      <w:pPr>
        <w:ind w:left="731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091" w:hanging="360"/>
      </w:pPr>
    </w:lvl>
    <w:lvl w:ilvl="2" w:tplc="042A001B" w:tentative="1">
      <w:start w:val="1"/>
      <w:numFmt w:val="lowerRoman"/>
      <w:lvlText w:val="%3."/>
      <w:lvlJc w:val="right"/>
      <w:pPr>
        <w:ind w:left="1811" w:hanging="180"/>
      </w:pPr>
    </w:lvl>
    <w:lvl w:ilvl="3" w:tplc="042A000F" w:tentative="1">
      <w:start w:val="1"/>
      <w:numFmt w:val="decimal"/>
      <w:lvlText w:val="%4."/>
      <w:lvlJc w:val="left"/>
      <w:pPr>
        <w:ind w:left="2531" w:hanging="360"/>
      </w:pPr>
    </w:lvl>
    <w:lvl w:ilvl="4" w:tplc="042A0019" w:tentative="1">
      <w:start w:val="1"/>
      <w:numFmt w:val="lowerLetter"/>
      <w:lvlText w:val="%5."/>
      <w:lvlJc w:val="left"/>
      <w:pPr>
        <w:ind w:left="3251" w:hanging="360"/>
      </w:pPr>
    </w:lvl>
    <w:lvl w:ilvl="5" w:tplc="042A001B" w:tentative="1">
      <w:start w:val="1"/>
      <w:numFmt w:val="lowerRoman"/>
      <w:lvlText w:val="%6."/>
      <w:lvlJc w:val="right"/>
      <w:pPr>
        <w:ind w:left="3971" w:hanging="180"/>
      </w:pPr>
    </w:lvl>
    <w:lvl w:ilvl="6" w:tplc="042A000F" w:tentative="1">
      <w:start w:val="1"/>
      <w:numFmt w:val="decimal"/>
      <w:lvlText w:val="%7."/>
      <w:lvlJc w:val="left"/>
      <w:pPr>
        <w:ind w:left="4691" w:hanging="360"/>
      </w:pPr>
    </w:lvl>
    <w:lvl w:ilvl="7" w:tplc="042A0019" w:tentative="1">
      <w:start w:val="1"/>
      <w:numFmt w:val="lowerLetter"/>
      <w:lvlText w:val="%8."/>
      <w:lvlJc w:val="left"/>
      <w:pPr>
        <w:ind w:left="5411" w:hanging="360"/>
      </w:pPr>
    </w:lvl>
    <w:lvl w:ilvl="8" w:tplc="042A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19" w15:restartNumberingAfterBreak="0">
    <w:nsid w:val="4D3945E5"/>
    <w:multiLevelType w:val="multilevel"/>
    <w:tmpl w:val="2952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C320D9"/>
    <w:multiLevelType w:val="hybridMultilevel"/>
    <w:tmpl w:val="9410B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6B1B5D"/>
    <w:multiLevelType w:val="hybridMultilevel"/>
    <w:tmpl w:val="292C09D6"/>
    <w:lvl w:ilvl="0" w:tplc="E0548BB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5B559A"/>
    <w:multiLevelType w:val="hybridMultilevel"/>
    <w:tmpl w:val="244A90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46338E"/>
    <w:multiLevelType w:val="hybridMultilevel"/>
    <w:tmpl w:val="8DFC7E46"/>
    <w:lvl w:ilvl="0" w:tplc="A4281798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0624B4"/>
    <w:multiLevelType w:val="hybridMultilevel"/>
    <w:tmpl w:val="D3784C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EB5779"/>
    <w:multiLevelType w:val="hybridMultilevel"/>
    <w:tmpl w:val="07406F40"/>
    <w:lvl w:ilvl="0" w:tplc="5816A0E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FB1B70"/>
    <w:multiLevelType w:val="hybridMultilevel"/>
    <w:tmpl w:val="8CA40C4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740932"/>
    <w:multiLevelType w:val="hybridMultilevel"/>
    <w:tmpl w:val="03D8D42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003D59"/>
    <w:multiLevelType w:val="hybridMultilevel"/>
    <w:tmpl w:val="1E006406"/>
    <w:lvl w:ilvl="0" w:tplc="DC90292E">
      <w:start w:val="1"/>
      <w:numFmt w:val="upperRoman"/>
      <w:lvlText w:val="%1."/>
      <w:lvlJc w:val="left"/>
      <w:pPr>
        <w:ind w:left="1080" w:hanging="720"/>
      </w:pPr>
      <w:rPr>
        <w:rFonts w:asciiTheme="majorHAnsi" w:hAnsiTheme="majorHAnsi" w:cstheme="majorBidi"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0923B4"/>
    <w:multiLevelType w:val="hybridMultilevel"/>
    <w:tmpl w:val="839EAC64"/>
    <w:lvl w:ilvl="0" w:tplc="695ED2D2">
      <w:start w:val="1"/>
      <w:numFmt w:val="upperRoman"/>
      <w:lvlText w:val="%1."/>
      <w:lvlJc w:val="left"/>
      <w:pPr>
        <w:ind w:left="11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371" w:hanging="360"/>
      </w:pPr>
    </w:lvl>
    <w:lvl w:ilvl="2" w:tplc="042A001B" w:tentative="1">
      <w:start w:val="1"/>
      <w:numFmt w:val="lowerRoman"/>
      <w:lvlText w:val="%3."/>
      <w:lvlJc w:val="right"/>
      <w:pPr>
        <w:ind w:left="1091" w:hanging="180"/>
      </w:pPr>
    </w:lvl>
    <w:lvl w:ilvl="3" w:tplc="042A000F" w:tentative="1">
      <w:start w:val="1"/>
      <w:numFmt w:val="decimal"/>
      <w:lvlText w:val="%4."/>
      <w:lvlJc w:val="left"/>
      <w:pPr>
        <w:ind w:left="1811" w:hanging="360"/>
      </w:pPr>
    </w:lvl>
    <w:lvl w:ilvl="4" w:tplc="042A0019" w:tentative="1">
      <w:start w:val="1"/>
      <w:numFmt w:val="lowerLetter"/>
      <w:lvlText w:val="%5."/>
      <w:lvlJc w:val="left"/>
      <w:pPr>
        <w:ind w:left="2531" w:hanging="360"/>
      </w:pPr>
    </w:lvl>
    <w:lvl w:ilvl="5" w:tplc="042A001B" w:tentative="1">
      <w:start w:val="1"/>
      <w:numFmt w:val="lowerRoman"/>
      <w:lvlText w:val="%6."/>
      <w:lvlJc w:val="right"/>
      <w:pPr>
        <w:ind w:left="3251" w:hanging="180"/>
      </w:pPr>
    </w:lvl>
    <w:lvl w:ilvl="6" w:tplc="042A000F" w:tentative="1">
      <w:start w:val="1"/>
      <w:numFmt w:val="decimal"/>
      <w:lvlText w:val="%7."/>
      <w:lvlJc w:val="left"/>
      <w:pPr>
        <w:ind w:left="3971" w:hanging="360"/>
      </w:pPr>
    </w:lvl>
    <w:lvl w:ilvl="7" w:tplc="042A0019" w:tentative="1">
      <w:start w:val="1"/>
      <w:numFmt w:val="lowerLetter"/>
      <w:lvlText w:val="%8."/>
      <w:lvlJc w:val="left"/>
      <w:pPr>
        <w:ind w:left="4691" w:hanging="360"/>
      </w:pPr>
    </w:lvl>
    <w:lvl w:ilvl="8" w:tplc="042A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30" w15:restartNumberingAfterBreak="0">
    <w:nsid w:val="79D1152C"/>
    <w:multiLevelType w:val="hybridMultilevel"/>
    <w:tmpl w:val="B5642F3C"/>
    <w:lvl w:ilvl="0" w:tplc="D40A3528">
      <w:start w:val="1"/>
      <w:numFmt w:val="upperRoman"/>
      <w:lvlText w:val="%1."/>
      <w:lvlJc w:val="left"/>
      <w:pPr>
        <w:ind w:left="1080" w:hanging="720"/>
      </w:pPr>
      <w:rPr>
        <w:rFonts w:eastAsiaTheme="minorHAnsi" w:hint="default"/>
        <w:b/>
        <w:u w:val="single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E5083A"/>
    <w:multiLevelType w:val="hybridMultilevel"/>
    <w:tmpl w:val="28A6B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382660">
    <w:abstractNumId w:val="26"/>
  </w:num>
  <w:num w:numId="2" w16cid:durableId="409237882">
    <w:abstractNumId w:val="3"/>
  </w:num>
  <w:num w:numId="3" w16cid:durableId="433787291">
    <w:abstractNumId w:val="15"/>
  </w:num>
  <w:num w:numId="4" w16cid:durableId="1672176120">
    <w:abstractNumId w:val="20"/>
  </w:num>
  <w:num w:numId="5" w16cid:durableId="2066564578">
    <w:abstractNumId w:val="14"/>
  </w:num>
  <w:num w:numId="6" w16cid:durableId="1873230459">
    <w:abstractNumId w:val="7"/>
  </w:num>
  <w:num w:numId="7" w16cid:durableId="1218318306">
    <w:abstractNumId w:val="27"/>
  </w:num>
  <w:num w:numId="8" w16cid:durableId="826555281">
    <w:abstractNumId w:val="0"/>
  </w:num>
  <w:num w:numId="9" w16cid:durableId="1926180887">
    <w:abstractNumId w:val="17"/>
  </w:num>
  <w:num w:numId="10" w16cid:durableId="883103578">
    <w:abstractNumId w:val="25"/>
  </w:num>
  <w:num w:numId="11" w16cid:durableId="143399603">
    <w:abstractNumId w:val="1"/>
  </w:num>
  <w:num w:numId="12" w16cid:durableId="845485691">
    <w:abstractNumId w:val="24"/>
  </w:num>
  <w:num w:numId="13" w16cid:durableId="1413115717">
    <w:abstractNumId w:val="16"/>
  </w:num>
  <w:num w:numId="14" w16cid:durableId="1229462660">
    <w:abstractNumId w:val="5"/>
  </w:num>
  <w:num w:numId="15" w16cid:durableId="1537691460">
    <w:abstractNumId w:val="12"/>
  </w:num>
  <w:num w:numId="16" w16cid:durableId="234904007">
    <w:abstractNumId w:val="31"/>
  </w:num>
  <w:num w:numId="17" w16cid:durableId="1398170679">
    <w:abstractNumId w:val="13"/>
  </w:num>
  <w:num w:numId="18" w16cid:durableId="91824504">
    <w:abstractNumId w:val="22"/>
  </w:num>
  <w:num w:numId="19" w16cid:durableId="1026374079">
    <w:abstractNumId w:val="23"/>
  </w:num>
  <w:num w:numId="20" w16cid:durableId="1010445524">
    <w:abstractNumId w:val="30"/>
  </w:num>
  <w:num w:numId="21" w16cid:durableId="690684635">
    <w:abstractNumId w:val="9"/>
  </w:num>
  <w:num w:numId="22" w16cid:durableId="1930118549">
    <w:abstractNumId w:val="29"/>
  </w:num>
  <w:num w:numId="23" w16cid:durableId="973098703">
    <w:abstractNumId w:val="18"/>
  </w:num>
  <w:num w:numId="24" w16cid:durableId="1798526627">
    <w:abstractNumId w:val="4"/>
  </w:num>
  <w:num w:numId="25" w16cid:durableId="1166629691">
    <w:abstractNumId w:val="2"/>
  </w:num>
  <w:num w:numId="26" w16cid:durableId="1244340944">
    <w:abstractNumId w:val="10"/>
  </w:num>
  <w:num w:numId="27" w16cid:durableId="699622510">
    <w:abstractNumId w:val="19"/>
  </w:num>
  <w:num w:numId="28" w16cid:durableId="818618868">
    <w:abstractNumId w:val="11"/>
  </w:num>
  <w:num w:numId="29" w16cid:durableId="2076584848">
    <w:abstractNumId w:val="21"/>
  </w:num>
  <w:num w:numId="30" w16cid:durableId="679502894">
    <w:abstractNumId w:val="6"/>
  </w:num>
  <w:num w:numId="31" w16cid:durableId="1827473270">
    <w:abstractNumId w:val="28"/>
  </w:num>
  <w:num w:numId="32" w16cid:durableId="12188602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D56"/>
    <w:rsid w:val="00053555"/>
    <w:rsid w:val="00054872"/>
    <w:rsid w:val="00096A6C"/>
    <w:rsid w:val="000C15CB"/>
    <w:rsid w:val="000F2D81"/>
    <w:rsid w:val="000F79AB"/>
    <w:rsid w:val="0013670A"/>
    <w:rsid w:val="00140D04"/>
    <w:rsid w:val="00150736"/>
    <w:rsid w:val="0015541A"/>
    <w:rsid w:val="00164ECF"/>
    <w:rsid w:val="00170EEA"/>
    <w:rsid w:val="001A123F"/>
    <w:rsid w:val="001C7445"/>
    <w:rsid w:val="001D0D2B"/>
    <w:rsid w:val="001E2946"/>
    <w:rsid w:val="001E610F"/>
    <w:rsid w:val="002023FF"/>
    <w:rsid w:val="00265F3F"/>
    <w:rsid w:val="00272C69"/>
    <w:rsid w:val="00274B2F"/>
    <w:rsid w:val="002A480E"/>
    <w:rsid w:val="002C1121"/>
    <w:rsid w:val="002C1156"/>
    <w:rsid w:val="002C7A9C"/>
    <w:rsid w:val="002D3BBE"/>
    <w:rsid w:val="002F29E1"/>
    <w:rsid w:val="00327B7E"/>
    <w:rsid w:val="00346BD2"/>
    <w:rsid w:val="0035392A"/>
    <w:rsid w:val="00364580"/>
    <w:rsid w:val="00373DC9"/>
    <w:rsid w:val="00377757"/>
    <w:rsid w:val="003938DA"/>
    <w:rsid w:val="003C6813"/>
    <w:rsid w:val="003D3158"/>
    <w:rsid w:val="003F1084"/>
    <w:rsid w:val="00472185"/>
    <w:rsid w:val="004C64CC"/>
    <w:rsid w:val="004D5BB9"/>
    <w:rsid w:val="004F3AB7"/>
    <w:rsid w:val="0053442A"/>
    <w:rsid w:val="00540607"/>
    <w:rsid w:val="0055484F"/>
    <w:rsid w:val="00557F6D"/>
    <w:rsid w:val="00563DBA"/>
    <w:rsid w:val="0056784D"/>
    <w:rsid w:val="00567B15"/>
    <w:rsid w:val="005770CD"/>
    <w:rsid w:val="00577C23"/>
    <w:rsid w:val="00592AB0"/>
    <w:rsid w:val="005D36E9"/>
    <w:rsid w:val="00602150"/>
    <w:rsid w:val="00671BB1"/>
    <w:rsid w:val="00680A04"/>
    <w:rsid w:val="00693056"/>
    <w:rsid w:val="00695706"/>
    <w:rsid w:val="0069613F"/>
    <w:rsid w:val="006A038B"/>
    <w:rsid w:val="006A5117"/>
    <w:rsid w:val="006B261B"/>
    <w:rsid w:val="006D75A2"/>
    <w:rsid w:val="006F439C"/>
    <w:rsid w:val="00720980"/>
    <w:rsid w:val="007610D0"/>
    <w:rsid w:val="00762DB8"/>
    <w:rsid w:val="00771D76"/>
    <w:rsid w:val="0078266C"/>
    <w:rsid w:val="00782767"/>
    <w:rsid w:val="00783A2E"/>
    <w:rsid w:val="00791AF0"/>
    <w:rsid w:val="007A5F43"/>
    <w:rsid w:val="007D26F5"/>
    <w:rsid w:val="007D65C9"/>
    <w:rsid w:val="007E4CA3"/>
    <w:rsid w:val="007F4769"/>
    <w:rsid w:val="008476D0"/>
    <w:rsid w:val="00860E1C"/>
    <w:rsid w:val="008931BD"/>
    <w:rsid w:val="00897881"/>
    <w:rsid w:val="008B51E5"/>
    <w:rsid w:val="008C2340"/>
    <w:rsid w:val="008E3E8C"/>
    <w:rsid w:val="008F37FA"/>
    <w:rsid w:val="009145E2"/>
    <w:rsid w:val="00923DA2"/>
    <w:rsid w:val="00941967"/>
    <w:rsid w:val="009778F7"/>
    <w:rsid w:val="00987F2F"/>
    <w:rsid w:val="00991B04"/>
    <w:rsid w:val="009E46A8"/>
    <w:rsid w:val="009F588F"/>
    <w:rsid w:val="00A158D6"/>
    <w:rsid w:val="00A3020B"/>
    <w:rsid w:val="00A30660"/>
    <w:rsid w:val="00A413BC"/>
    <w:rsid w:val="00A44610"/>
    <w:rsid w:val="00A50FC4"/>
    <w:rsid w:val="00A731E4"/>
    <w:rsid w:val="00A97216"/>
    <w:rsid w:val="00AA5A37"/>
    <w:rsid w:val="00AC527B"/>
    <w:rsid w:val="00AE538A"/>
    <w:rsid w:val="00B1647C"/>
    <w:rsid w:val="00B54662"/>
    <w:rsid w:val="00B54E3A"/>
    <w:rsid w:val="00B7486C"/>
    <w:rsid w:val="00B77608"/>
    <w:rsid w:val="00B80E8A"/>
    <w:rsid w:val="00B824D6"/>
    <w:rsid w:val="00BA0751"/>
    <w:rsid w:val="00BA1265"/>
    <w:rsid w:val="00BB1765"/>
    <w:rsid w:val="00BC6435"/>
    <w:rsid w:val="00BC6D0C"/>
    <w:rsid w:val="00BD15A6"/>
    <w:rsid w:val="00BF418D"/>
    <w:rsid w:val="00C06B51"/>
    <w:rsid w:val="00C1301E"/>
    <w:rsid w:val="00C377C7"/>
    <w:rsid w:val="00C55CA5"/>
    <w:rsid w:val="00C56350"/>
    <w:rsid w:val="00CA7EA2"/>
    <w:rsid w:val="00CC64C5"/>
    <w:rsid w:val="00CC7622"/>
    <w:rsid w:val="00CD50BA"/>
    <w:rsid w:val="00CE6A8C"/>
    <w:rsid w:val="00D00337"/>
    <w:rsid w:val="00D119AA"/>
    <w:rsid w:val="00D21CE5"/>
    <w:rsid w:val="00D517E6"/>
    <w:rsid w:val="00D56DD0"/>
    <w:rsid w:val="00D7755F"/>
    <w:rsid w:val="00D77893"/>
    <w:rsid w:val="00D8114F"/>
    <w:rsid w:val="00D836E8"/>
    <w:rsid w:val="00D85364"/>
    <w:rsid w:val="00D862FA"/>
    <w:rsid w:val="00DB588B"/>
    <w:rsid w:val="00DB5E26"/>
    <w:rsid w:val="00DC68FE"/>
    <w:rsid w:val="00DD6413"/>
    <w:rsid w:val="00DD6BFC"/>
    <w:rsid w:val="00DE6392"/>
    <w:rsid w:val="00DE6BA1"/>
    <w:rsid w:val="00DF0241"/>
    <w:rsid w:val="00DF4D56"/>
    <w:rsid w:val="00DF7AF0"/>
    <w:rsid w:val="00E16291"/>
    <w:rsid w:val="00E16CC0"/>
    <w:rsid w:val="00E24F89"/>
    <w:rsid w:val="00E424F2"/>
    <w:rsid w:val="00E60FE8"/>
    <w:rsid w:val="00E66CF8"/>
    <w:rsid w:val="00E87414"/>
    <w:rsid w:val="00E87BC2"/>
    <w:rsid w:val="00E94AA5"/>
    <w:rsid w:val="00E9573B"/>
    <w:rsid w:val="00EC50B7"/>
    <w:rsid w:val="00EC59FC"/>
    <w:rsid w:val="00F11C32"/>
    <w:rsid w:val="00F3204D"/>
    <w:rsid w:val="00F50AFB"/>
    <w:rsid w:val="00F77B3E"/>
    <w:rsid w:val="00FA0E3E"/>
    <w:rsid w:val="00FB0C1E"/>
    <w:rsid w:val="00FC04B8"/>
    <w:rsid w:val="00FE2AA2"/>
    <w:rsid w:val="00FF4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589F617"/>
  <w15:docId w15:val="{BFB4B240-893B-48A1-A50C-18225E2AC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1BB1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629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3A2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377C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C377C7"/>
    <w:rPr>
      <w:rFonts w:ascii="Tahoma" w:hAnsi="Tahoma" w:cs="Tahoma" w:hint="default"/>
      <w:b/>
      <w:bCs/>
      <w:i w:val="0"/>
      <w:iCs w:val="0"/>
      <w:color w:val="000000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77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7C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377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77C7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C377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77C7"/>
    <w:rPr>
      <w:rFonts w:ascii="Times New Roman" w:hAnsi="Times New Roman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E1629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E16291"/>
    <w:pPr>
      <w:spacing w:before="120" w:after="120"/>
      <w:outlineLvl w:val="9"/>
    </w:pPr>
    <w:rPr>
      <w:rFonts w:ascii="Times New Roman" w:hAnsi="Times New Roman"/>
      <w:color w:val="auto"/>
      <w:sz w:val="32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BB1765"/>
    <w:pPr>
      <w:tabs>
        <w:tab w:val="right" w:leader="dot" w:pos="8820"/>
      </w:tabs>
      <w:spacing w:before="200" w:after="100"/>
    </w:pPr>
    <w:rPr>
      <w:rFonts w:cs="Times New Roman"/>
      <w:noProof/>
      <w:color w:val="000000" w:themeColor="text1"/>
      <w:sz w:val="32"/>
      <w:szCs w:val="32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character" w:styleId="Hyperlink">
    <w:name w:val="Hyperlink"/>
    <w:basedOn w:val="DefaultParagraphFont"/>
    <w:uiPriority w:val="99"/>
    <w:unhideWhenUsed/>
    <w:rsid w:val="00E1629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56DD0"/>
    <w:pPr>
      <w:spacing w:before="200" w:after="0"/>
      <w:ind w:left="720" w:hanging="720"/>
      <w:contextualSpacing/>
    </w:pPr>
    <w:rPr>
      <w:rFonts w:ascii="Tahoma" w:hAnsi="Tahoma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783A2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E87414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eader" Target="header1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mBui\Documents\Zalo%20Received%20Files\Assignment%20COM2012%20Template_GD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BCC79D-ABDD-4104-A956-D5353AF82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Assignment COM2012 Template_GD1</Template>
  <TotalTime>299</TotalTime>
  <Pages>8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NamBui</dc:creator>
  <cp:lastModifiedBy>Thành Tài Mai</cp:lastModifiedBy>
  <cp:revision>6</cp:revision>
  <dcterms:created xsi:type="dcterms:W3CDTF">2026-01-16T15:21:00Z</dcterms:created>
  <dcterms:modified xsi:type="dcterms:W3CDTF">2026-01-18T05:27:00Z</dcterms:modified>
</cp:coreProperties>
</file>