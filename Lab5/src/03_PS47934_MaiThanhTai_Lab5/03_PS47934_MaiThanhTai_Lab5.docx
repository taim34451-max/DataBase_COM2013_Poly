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8B11" w14:textId="4BA4C21D" w:rsidR="00C377C7" w:rsidRPr="002C1121" w:rsidRDefault="00680A04" w:rsidP="00B77608">
      <w:pPr>
        <w:spacing w:before="240" w:after="0"/>
        <w:rPr>
          <w:rFonts w:cs="Times New Roman"/>
        </w:rPr>
      </w:pPr>
      <w:bookmarkStart w:id="0" w:name="_Hlk219626764"/>
      <w:bookmarkEnd w:id="0"/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EAC1693" wp14:editId="42B3FB37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1FB82D3" wp14:editId="28D67A5F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608">
        <w:rPr>
          <w:rFonts w:cs="Times New Roman"/>
          <w:noProof/>
          <w:lang w:val="vi-VN"/>
        </w:rPr>
        <w:t xml:space="preserve"> </w:t>
      </w:r>
      <w:r w:rsidR="00C377C7" w:rsidRPr="002C1121">
        <w:rPr>
          <w:rFonts w:cs="Times New Roman"/>
        </w:rPr>
        <w:br w:type="textWrapping" w:clear="all"/>
      </w:r>
    </w:p>
    <w:p w14:paraId="4DEAF0C7" w14:textId="0AB7AEB3" w:rsidR="00592AB0" w:rsidRPr="002C1121" w:rsidRDefault="00B77608" w:rsidP="00B77608">
      <w:pPr>
        <w:spacing w:before="240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  <w:lang w:val="vi-VN"/>
        </w:rPr>
        <w:t xml:space="preserve">          </w:t>
      </w:r>
      <w:r w:rsidR="00150736" w:rsidRPr="002C1121">
        <w:rPr>
          <w:rFonts w:cs="Times New Roman"/>
          <w:b/>
          <w:color w:val="002060"/>
          <w:sz w:val="72"/>
          <w:szCs w:val="50"/>
        </w:rPr>
        <w:t>CƠ SỞ DỮ LIỆU</w:t>
      </w:r>
    </w:p>
    <w:p w14:paraId="4923E7D2" w14:textId="6AFE654C" w:rsidR="00F3204D" w:rsidRPr="00620809" w:rsidRDefault="00B77608" w:rsidP="00B77608">
      <w:pPr>
        <w:spacing w:before="240" w:after="360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991B04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327B7E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 w:rsidR="00620809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5</w:t>
      </w:r>
    </w:p>
    <w:p w14:paraId="018141DA" w14:textId="77777777" w:rsidR="00C377C7" w:rsidRPr="002C1121" w:rsidRDefault="00C377C7" w:rsidP="00B77608">
      <w:pPr>
        <w:spacing w:before="240" w:after="0"/>
        <w:rPr>
          <w:rFonts w:cs="Times New Roman"/>
          <w:b/>
          <w:color w:val="4F81BD" w:themeColor="accent1"/>
          <w:sz w:val="40"/>
        </w:rPr>
      </w:pPr>
    </w:p>
    <w:p w14:paraId="56C80483" w14:textId="0D701F4B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</w:rPr>
        <w:t xml:space="preserve">Mã số sinh viên </w:t>
      </w:r>
      <w:r w:rsidRPr="00B77608">
        <w:rPr>
          <w:rFonts w:cs="Times New Roman"/>
          <w:sz w:val="32"/>
          <w:szCs w:val="32"/>
        </w:rPr>
        <w:tab/>
        <w:t xml:space="preserve">: </w:t>
      </w:r>
      <w:r w:rsidR="00B77608" w:rsidRPr="00B77608">
        <w:rPr>
          <w:rFonts w:cs="Times New Roman"/>
          <w:sz w:val="32"/>
          <w:szCs w:val="32"/>
        </w:rPr>
        <w:t>PS47934</w:t>
      </w:r>
    </w:p>
    <w:p w14:paraId="5261F7E5" w14:textId="574B0024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Họ tên sinh viên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B77608" w:rsidRPr="00B77608">
        <w:rPr>
          <w:rFonts w:cs="Times New Roman"/>
          <w:sz w:val="32"/>
          <w:szCs w:val="32"/>
          <w:lang w:val="vi-VN"/>
        </w:rPr>
        <w:t>Mai Thành Tài</w:t>
      </w:r>
    </w:p>
    <w:p w14:paraId="136FFD7C" w14:textId="53E53152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Lớp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CC64C5" w:rsidRPr="00B77608">
        <w:rPr>
          <w:rFonts w:cs="Times New Roman"/>
          <w:sz w:val="32"/>
          <w:szCs w:val="32"/>
          <w:lang w:val="vi-VN"/>
        </w:rPr>
        <w:t>COM2013_</w:t>
      </w:r>
      <w:r w:rsidR="00B77608" w:rsidRPr="00B77608">
        <w:rPr>
          <w:rFonts w:cs="Times New Roman"/>
          <w:sz w:val="32"/>
          <w:szCs w:val="32"/>
          <w:lang w:val="vi-VN"/>
        </w:rPr>
        <w:t>SD21303</w:t>
      </w:r>
    </w:p>
    <w:p w14:paraId="4A5C4A19" w14:textId="076A604F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Giảng viên hướng dẫn </w:t>
      </w:r>
      <w:r w:rsidRPr="00B77608">
        <w:rPr>
          <w:rFonts w:cs="Times New Roman"/>
          <w:sz w:val="32"/>
          <w:szCs w:val="32"/>
          <w:lang w:val="vi-VN"/>
        </w:rPr>
        <w:tab/>
        <w:t>:</w:t>
      </w:r>
      <w:r w:rsidR="00B77608" w:rsidRPr="00B77608">
        <w:rPr>
          <w:rFonts w:cs="Times New Roman"/>
          <w:sz w:val="32"/>
          <w:szCs w:val="32"/>
          <w:lang w:val="vi-VN"/>
        </w:rPr>
        <w:t xml:space="preserve"> Bùi Quốc Đạt</w:t>
      </w:r>
    </w:p>
    <w:p w14:paraId="519388EF" w14:textId="77777777" w:rsidR="00C377C7" w:rsidRPr="00B77608" w:rsidRDefault="00C377C7" w:rsidP="00B77608">
      <w:pPr>
        <w:spacing w:before="240" w:after="0"/>
        <w:rPr>
          <w:rFonts w:cs="Times New Roman"/>
          <w:lang w:val="vi-VN"/>
        </w:rPr>
      </w:pPr>
    </w:p>
    <w:p w14:paraId="23F90939" w14:textId="77777777" w:rsidR="00C377C7" w:rsidRPr="00B77608" w:rsidRDefault="00C377C7" w:rsidP="00B77608">
      <w:pPr>
        <w:spacing w:before="240"/>
        <w:rPr>
          <w:rFonts w:cs="Times New Roman"/>
          <w:lang w:val="vi-VN"/>
        </w:rPr>
      </w:pPr>
      <w:r w:rsidRPr="00B77608">
        <w:rPr>
          <w:rFonts w:cs="Times New Roman"/>
          <w:lang w:val="vi-VN"/>
        </w:rPr>
        <w:br w:type="page"/>
      </w:r>
    </w:p>
    <w:p w14:paraId="23E3A5BA" w14:textId="77777777" w:rsidR="00E16291" w:rsidRPr="00B77608" w:rsidRDefault="00E16291" w:rsidP="00B77608">
      <w:pPr>
        <w:spacing w:before="240"/>
        <w:rPr>
          <w:rStyle w:val="fontstyle01"/>
          <w:rFonts w:ascii="Times New Roman" w:hAnsi="Times New Roman" w:cs="Times New Roman"/>
          <w:sz w:val="24"/>
          <w:szCs w:val="24"/>
          <w:lang w:val="vi-VN"/>
        </w:rPr>
        <w:sectPr w:rsidR="00E16291" w:rsidRPr="00B77608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6F599820" w14:textId="77777777" w:rsidR="00680A04" w:rsidRPr="00B77608" w:rsidRDefault="00E16291" w:rsidP="00BB1765">
      <w:pPr>
        <w:pStyle w:val="TOCHeading"/>
        <w:spacing w:before="240"/>
        <w:ind w:left="-709"/>
        <w:jc w:val="center"/>
        <w:rPr>
          <w:rFonts w:cs="Times New Roman"/>
          <w:sz w:val="40"/>
          <w:lang w:val="vi-VN"/>
        </w:rPr>
      </w:pPr>
      <w:r w:rsidRPr="00B77608">
        <w:rPr>
          <w:rFonts w:cs="Times New Roman"/>
          <w:sz w:val="40"/>
          <w:lang w:val="vi-VN"/>
        </w:rPr>
        <w:lastRenderedPageBreak/>
        <w:t>MỤC LỤC</w:t>
      </w:r>
    </w:p>
    <w:p w14:paraId="103F7DAA" w14:textId="7DE53E1C" w:rsidR="00782767" w:rsidRPr="00782767" w:rsidRDefault="00782767" w:rsidP="00782767">
      <w:pPr>
        <w:rPr>
          <w:rFonts w:cs="Times New Roman"/>
          <w:b/>
          <w:bCs/>
          <w:sz w:val="24"/>
          <w:szCs w:val="24"/>
          <w:lang w:val="vi-VN"/>
        </w:rPr>
      </w:pPr>
    </w:p>
    <w:p w14:paraId="0C21AA04" w14:textId="6189A956" w:rsidR="00620809" w:rsidRPr="00620809" w:rsidRDefault="00620809" w:rsidP="00620809">
      <w:pPr>
        <w:rPr>
          <w:rFonts w:cs="Times New Roman"/>
          <w:sz w:val="24"/>
          <w:szCs w:val="24"/>
          <w:lang w:val="vi-VN"/>
        </w:rPr>
      </w:pPr>
      <w:r w:rsidRPr="00620809">
        <w:rPr>
          <w:rFonts w:cs="Times New Roman"/>
          <w:sz w:val="24"/>
          <w:szCs w:val="24"/>
          <w:lang w:val="vi-VN"/>
        </w:rPr>
        <w:t>SỬ DỤNG LẠI CSDL QUANLYBANHANG ĐÃ TẠO Ở LAB2 CHO PHẦN THỰC HÀNH LAB5</w:t>
      </w:r>
    </w:p>
    <w:p w14:paraId="28AB0D1D" w14:textId="77777777" w:rsidR="00620809" w:rsidRPr="00620809" w:rsidRDefault="00620809" w:rsidP="00620809">
      <w:pPr>
        <w:pStyle w:val="ListParagraph"/>
        <w:ind w:left="709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20809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1 (4 điểm) Viết các câu truy vấn sau:</w:t>
      </w:r>
    </w:p>
    <w:p w14:paraId="4522EB39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a. Hiển thị tất cả thông tin có trong bảng khách hàng bao gồm tất cả các cột</w:t>
      </w:r>
    </w:p>
    <w:p w14:paraId="67A6D3CE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b. Hiển thị 10 khách hàng đầu tiên trong bảng khách hàng bao gồm các cột: mã</w:t>
      </w:r>
    </w:p>
    <w:p w14:paraId="06186779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khách hàng, họ và tên, email, số điện thoại</w:t>
      </w:r>
    </w:p>
    <w:p w14:paraId="71463411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c. Hiển thị thông tin từ bảng Sản phẩm gồm các cột: mã sản phẩm, tên sản phẩm,</w:t>
      </w:r>
    </w:p>
    <w:p w14:paraId="2D486956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tổng tiền tồn kho. Với tổng tiền tồn kho = đơn giá* số lượng</w:t>
      </w:r>
    </w:p>
    <w:p w14:paraId="4DFDD724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d. Hiển thị danh sách khách hàng có tên bắt đầu bởi kí tự ‘H’ gồm các cột:</w:t>
      </w:r>
    </w:p>
    <w:p w14:paraId="1E33642F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maKhachHang, hoVaTen, diaChi. Trong đó cột hoVaTen ghép từ 2 cột</w:t>
      </w:r>
    </w:p>
    <w:p w14:paraId="34972C54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hoVaTenLot và Ten</w:t>
      </w:r>
    </w:p>
    <w:p w14:paraId="268C5069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e. Hiển thị tất cả thông tin các cột của khách hàng có địa chỉ chứa chuỗi ‘Đà Nẵng’</w:t>
      </w:r>
    </w:p>
    <w:p w14:paraId="6FF580F7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f. Hiển thị các sản phẩm có số lượng nằm trong khoảng từ 100 đến 500.</w:t>
      </w:r>
    </w:p>
    <w:p w14:paraId="3861861B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g. Hiển thị danh sách các hoá hơn có trạng thái là chưa thanh toán và ngày mua hàng</w:t>
      </w:r>
    </w:p>
    <w:p w14:paraId="106295C0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trong năm 2016</w:t>
      </w:r>
    </w:p>
    <w:p w14:paraId="3117955B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h. Hiển thị các hoá đơn có mã Khách hàng thuộc 1 trong 3 mã sau: KH001, KH003,</w:t>
      </w:r>
    </w:p>
    <w:p w14:paraId="70C99D25" w14:textId="77777777" w:rsidR="00620809" w:rsidRPr="00620809" w:rsidRDefault="00620809" w:rsidP="00620809">
      <w:pPr>
        <w:pStyle w:val="ListParagraph"/>
        <w:spacing w:before="0" w:after="240" w:line="360" w:lineRule="auto"/>
        <w:ind w:left="709"/>
        <w:rPr>
          <w:rFonts w:ascii="Times New Roman" w:hAnsi="Times New Roman" w:cs="Times New Roman"/>
          <w:sz w:val="20"/>
          <w:szCs w:val="20"/>
          <w:lang w:val="vi-VN"/>
        </w:rPr>
      </w:pPr>
      <w:r w:rsidRPr="00620809">
        <w:rPr>
          <w:rFonts w:ascii="Times New Roman" w:hAnsi="Times New Roman" w:cs="Times New Roman"/>
          <w:sz w:val="20"/>
          <w:szCs w:val="20"/>
          <w:lang w:val="vi-VN"/>
        </w:rPr>
        <w:t>KH006</w:t>
      </w:r>
    </w:p>
    <w:p w14:paraId="50195677" w14:textId="1B240A46" w:rsidR="00B93506" w:rsidRPr="00620809" w:rsidRDefault="00620809" w:rsidP="00620809">
      <w:pPr>
        <w:pStyle w:val="ListParagraph"/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20809">
        <w:rPr>
          <w:rFonts w:ascii="Times New Roman" w:hAnsi="Times New Roman" w:cs="Times New Roman"/>
          <w:b/>
          <w:bCs/>
          <w:sz w:val="24"/>
          <w:szCs w:val="24"/>
          <w:lang w:val="vi-VN"/>
        </w:rPr>
        <w:t>Yêu cầu: Nộp lại file chứa các câu lệnh T-SQL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………………………………………...</w:t>
      </w:r>
      <w:r w:rsidR="00B93506" w:rsidRPr="00620809">
        <w:rPr>
          <w:rFonts w:cs="Times New Roman"/>
          <w:sz w:val="24"/>
          <w:szCs w:val="24"/>
          <w:lang w:val="vi-VN"/>
        </w:rPr>
        <w:t>3</w:t>
      </w:r>
    </w:p>
    <w:p w14:paraId="7BEC7992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777A8442" w14:textId="77777777" w:rsidR="00620809" w:rsidRPr="00620809" w:rsidRDefault="00620809" w:rsidP="00620809">
      <w:pPr>
        <w:rPr>
          <w:rFonts w:cs="Times New Roman"/>
          <w:b/>
          <w:bCs/>
          <w:szCs w:val="28"/>
          <w:lang w:val="vi-VN"/>
        </w:rPr>
      </w:pPr>
      <w:r w:rsidRPr="00620809">
        <w:rPr>
          <w:rFonts w:cs="Times New Roman"/>
          <w:b/>
          <w:bCs/>
          <w:szCs w:val="28"/>
          <w:lang w:val="vi-VN"/>
        </w:rPr>
        <w:t>Bài 2 (4 điểm) Viết các câu truy vấn sau:</w:t>
      </w:r>
    </w:p>
    <w:p w14:paraId="3230C932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a. Hiển thị số lượng khách hàng có trong bảng khách hàng</w:t>
      </w:r>
    </w:p>
    <w:p w14:paraId="14A34853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b. Hiển thị đơn giá lớn nhất trong bảng SanPham</w:t>
      </w:r>
    </w:p>
    <w:p w14:paraId="571A64BA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c. Hiển thị số lượng sản phẩm thấp nhất trong bảng sản phẩm</w:t>
      </w:r>
    </w:p>
    <w:p w14:paraId="2A9725D6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d. Hiển thị tổng tất cả số lượng sản phẩm có trong bảng sản phẩm</w:t>
      </w:r>
    </w:p>
    <w:p w14:paraId="03935CA9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e. Hiển thị số hoá đơn đã xuất trong tháng 12/2016 mà có trạng thái chưa thanh toán</w:t>
      </w:r>
    </w:p>
    <w:p w14:paraId="475671AC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f. Hiển thị mã hoá đơn và số loại sản phẩm được mua trong từng hoá đơn.</w:t>
      </w:r>
    </w:p>
    <w:p w14:paraId="5A53A8C0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g. Hiển thị mã hoá đơn và số loại sản phẩm được mua trong từng hoá đơn. Yêu cầu</w:t>
      </w:r>
    </w:p>
    <w:p w14:paraId="567DC2B6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chỉ hiển thị hàng nào có số loại sản phẩm được mua &gt;=5.</w:t>
      </w:r>
    </w:p>
    <w:p w14:paraId="31A3AEB6" w14:textId="77777777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h. Hiển thị thông tin bảng HoaDon gồm các cột maHoaDon, ngayMuaHang,</w:t>
      </w:r>
    </w:p>
    <w:p w14:paraId="78B10E61" w14:textId="6F7259DA" w:rsidR="00620809" w:rsidRPr="00620809" w:rsidRDefault="00620809" w:rsidP="00620809">
      <w:pPr>
        <w:spacing w:before="240"/>
        <w:rPr>
          <w:rFonts w:cs="Times New Roman"/>
          <w:sz w:val="20"/>
          <w:szCs w:val="20"/>
          <w:lang w:val="vi-VN"/>
        </w:rPr>
      </w:pPr>
      <w:r w:rsidRPr="00620809">
        <w:rPr>
          <w:rFonts w:cs="Times New Roman"/>
          <w:sz w:val="20"/>
          <w:szCs w:val="20"/>
          <w:lang w:val="vi-VN"/>
        </w:rPr>
        <w:t>maKhachHang. Sắp xếp theo thứ tự giảm dần của ngayMuaHang</w:t>
      </w:r>
    </w:p>
    <w:p w14:paraId="552E44DC" w14:textId="26588408" w:rsidR="00620809" w:rsidRPr="00620809" w:rsidRDefault="00620809" w:rsidP="00620809">
      <w:pPr>
        <w:rPr>
          <w:rFonts w:cs="Times New Roman"/>
          <w:b/>
          <w:bCs/>
          <w:sz w:val="24"/>
          <w:szCs w:val="24"/>
          <w:lang w:val="vi-VN"/>
        </w:rPr>
      </w:pPr>
      <w:r w:rsidRPr="00620809">
        <w:rPr>
          <w:rFonts w:cs="Times New Roman"/>
          <w:b/>
          <w:bCs/>
          <w:sz w:val="24"/>
          <w:szCs w:val="24"/>
          <w:lang w:val="vi-VN"/>
        </w:rPr>
        <w:t>Yêu cầu: Nộp lại file chứa các câu lệnh T-SQL</w:t>
      </w:r>
      <w:r>
        <w:rPr>
          <w:rFonts w:cs="Times New Roman"/>
          <w:b/>
          <w:bCs/>
          <w:sz w:val="24"/>
          <w:szCs w:val="24"/>
          <w:lang w:val="vi-VN"/>
        </w:rPr>
        <w:t>…………………………………………..</w:t>
      </w:r>
      <w:r w:rsidR="00151A90">
        <w:rPr>
          <w:rFonts w:cs="Times New Roman"/>
          <w:b/>
          <w:bCs/>
          <w:sz w:val="24"/>
          <w:szCs w:val="24"/>
          <w:lang w:val="vi-VN"/>
        </w:rPr>
        <w:t>3,4</w:t>
      </w:r>
    </w:p>
    <w:p w14:paraId="056A13ED" w14:textId="77777777" w:rsidR="00B93506" w:rsidRPr="00671BB1" w:rsidRDefault="00B93506" w:rsidP="00B77608">
      <w:pPr>
        <w:rPr>
          <w:rFonts w:cs="Times New Roman"/>
          <w:szCs w:val="28"/>
          <w:lang w:val="vi-VN"/>
        </w:rPr>
      </w:pPr>
    </w:p>
    <w:p w14:paraId="48DF6E10" w14:textId="29B5AC84" w:rsidR="00464E31" w:rsidRDefault="00D7755F" w:rsidP="00464E31">
      <w:pPr>
        <w:pStyle w:val="Heading1"/>
        <w:numPr>
          <w:ilvl w:val="0"/>
          <w:numId w:val="32"/>
        </w:numPr>
        <w:spacing w:before="240"/>
        <w:ind w:left="142"/>
        <w:jc w:val="both"/>
        <w:rPr>
          <w:rFonts w:ascii="Times New Roman" w:hAnsi="Times New Roman" w:cs="Times New Roman"/>
          <w:noProof/>
          <w:lang w:val="vi-VN"/>
        </w:rPr>
      </w:pPr>
      <w:bookmarkStart w:id="1" w:name="_Toc118143846"/>
      <w:bookmarkStart w:id="2" w:name="_Toc128609134"/>
      <w:r w:rsidRPr="002C1121">
        <w:rPr>
          <w:rFonts w:ascii="Times New Roman" w:hAnsi="Times New Roman" w:cs="Times New Roman"/>
          <w:noProof/>
        </w:rPr>
        <w:t xml:space="preserve">Bài </w:t>
      </w:r>
      <w:bookmarkEnd w:id="1"/>
      <w:r>
        <w:rPr>
          <w:rFonts w:ascii="Times New Roman" w:hAnsi="Times New Roman" w:cs="Times New Roman"/>
          <w:noProof/>
        </w:rPr>
        <w:t>1</w:t>
      </w:r>
      <w:r w:rsidRPr="002C1121">
        <w:rPr>
          <w:rFonts w:ascii="Times New Roman" w:hAnsi="Times New Roman" w:cs="Times New Roman"/>
          <w:noProof/>
        </w:rPr>
        <w:t xml:space="preserve">: </w:t>
      </w:r>
      <w:bookmarkEnd w:id="2"/>
    </w:p>
    <w:p w14:paraId="7E21EDBB" w14:textId="39A89516" w:rsidR="00464E31" w:rsidRPr="00464E31" w:rsidRDefault="00E67350" w:rsidP="00464E31">
      <w:pPr>
        <w:rPr>
          <w:lang w:val="vi-VN"/>
        </w:rPr>
      </w:pPr>
      <w:r w:rsidRPr="00E67350">
        <w:rPr>
          <w:noProof/>
          <w:lang w:val="vi-VN"/>
        </w:rPr>
        <w:drawing>
          <wp:inline distT="0" distB="0" distL="0" distR="0" wp14:anchorId="136C512D" wp14:editId="56230AA1">
            <wp:extent cx="5601182" cy="3149600"/>
            <wp:effectExtent l="0" t="0" r="0" b="0"/>
            <wp:docPr id="1616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056" cy="31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304" w14:textId="77777777" w:rsidR="00464E31" w:rsidRPr="00464E31" w:rsidRDefault="00464E31" w:rsidP="00464E31">
      <w:pPr>
        <w:rPr>
          <w:lang w:val="vi-VN"/>
        </w:rPr>
      </w:pPr>
    </w:p>
    <w:p w14:paraId="55B24E05" w14:textId="5D847ED4" w:rsidR="00CC64C5" w:rsidRDefault="00D7755F" w:rsidP="00A44610">
      <w:pPr>
        <w:pStyle w:val="Heading1"/>
        <w:numPr>
          <w:ilvl w:val="0"/>
          <w:numId w:val="32"/>
        </w:numPr>
        <w:spacing w:before="240"/>
        <w:ind w:left="0"/>
        <w:jc w:val="both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</w:rPr>
        <w:t>Bài 2</w:t>
      </w:r>
    </w:p>
    <w:p w14:paraId="5F976958" w14:textId="14943A11" w:rsidR="001B5208" w:rsidRPr="001B5208" w:rsidRDefault="001B5208" w:rsidP="001B5208">
      <w:pPr>
        <w:rPr>
          <w:lang w:val="vi-VN"/>
        </w:rPr>
      </w:pPr>
      <w:r w:rsidRPr="001B5208">
        <w:rPr>
          <w:lang w:val="vi-VN"/>
        </w:rPr>
        <w:drawing>
          <wp:inline distT="0" distB="0" distL="0" distR="0" wp14:anchorId="15845421" wp14:editId="3082D086">
            <wp:extent cx="5640705" cy="3171825"/>
            <wp:effectExtent l="0" t="0" r="0" b="9525"/>
            <wp:docPr id="4721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4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1F9C" w14:textId="4687ED4F" w:rsidR="0011516B" w:rsidRPr="0011516B" w:rsidRDefault="001B5208" w:rsidP="0011516B">
      <w:pPr>
        <w:ind w:left="-709"/>
        <w:rPr>
          <w:lang w:val="vi-VN"/>
        </w:rPr>
      </w:pPr>
      <w:r w:rsidRPr="001B5208">
        <w:rPr>
          <w:lang w:val="vi-VN"/>
        </w:rPr>
        <w:lastRenderedPageBreak/>
        <w:drawing>
          <wp:inline distT="0" distB="0" distL="0" distR="0" wp14:anchorId="67A7DB85" wp14:editId="715D9B4E">
            <wp:extent cx="5640705" cy="3171825"/>
            <wp:effectExtent l="0" t="0" r="0" b="9525"/>
            <wp:docPr id="84078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B460" w14:textId="39E850E7" w:rsidR="00A44610" w:rsidRDefault="00A44610" w:rsidP="00A44610">
      <w:pPr>
        <w:rPr>
          <w:lang w:val="vi-VN"/>
        </w:rPr>
      </w:pPr>
    </w:p>
    <w:p w14:paraId="0C07A2FC" w14:textId="3A47C7DA" w:rsidR="006A5117" w:rsidRDefault="006A5117" w:rsidP="0011516B">
      <w:pPr>
        <w:ind w:left="-709"/>
        <w:rPr>
          <w:lang w:val="vi-VN"/>
        </w:rPr>
      </w:pPr>
    </w:p>
    <w:p w14:paraId="51B39932" w14:textId="3077DB70" w:rsidR="006A5117" w:rsidRDefault="006A5117" w:rsidP="00A44610">
      <w:pPr>
        <w:rPr>
          <w:lang w:val="vi-VN"/>
        </w:rPr>
      </w:pPr>
    </w:p>
    <w:p w14:paraId="5E6D0F05" w14:textId="012A1296" w:rsidR="006A5117" w:rsidRDefault="006A5117" w:rsidP="00A44610">
      <w:pPr>
        <w:rPr>
          <w:lang w:val="vi-VN"/>
        </w:rPr>
      </w:pPr>
    </w:p>
    <w:p w14:paraId="50BEE9D1" w14:textId="77777777" w:rsidR="006A5117" w:rsidRDefault="006A5117" w:rsidP="00A44610">
      <w:pPr>
        <w:rPr>
          <w:lang w:val="vi-VN"/>
        </w:rPr>
      </w:pPr>
    </w:p>
    <w:p w14:paraId="39B52787" w14:textId="7A96AACD" w:rsidR="006A5117" w:rsidRPr="00A44610" w:rsidRDefault="006A5117" w:rsidP="00A44610">
      <w:pPr>
        <w:rPr>
          <w:lang w:val="vi-VN"/>
        </w:rPr>
      </w:pPr>
    </w:p>
    <w:p w14:paraId="4D59D59C" w14:textId="77777777" w:rsidR="002C1121" w:rsidRPr="001C7445" w:rsidRDefault="002C1121" w:rsidP="00B77608">
      <w:pPr>
        <w:pStyle w:val="ListParagraph"/>
        <w:ind w:firstLine="0"/>
        <w:rPr>
          <w:rFonts w:ascii="Times New Roman" w:hAnsi="Times New Roman" w:cs="Times New Roman"/>
          <w:lang w:val="vi-VN"/>
        </w:rPr>
      </w:pPr>
    </w:p>
    <w:p w14:paraId="0A6497C5" w14:textId="0374E585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  <w:sectPr w:rsidR="002C1121" w:rsidRPr="001C7445" w:rsidSect="00F50AFB">
          <w:footerReference w:type="default" r:id="rId16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519EAF32" w14:textId="77777777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04F60F0D" w14:textId="77777777" w:rsidR="00A413BC" w:rsidRPr="00DB588B" w:rsidRDefault="00A413BC" w:rsidP="00B77608">
      <w:pPr>
        <w:rPr>
          <w:rFonts w:cs="Times New Roman"/>
          <w:lang w:val="vi-VN"/>
        </w:rPr>
      </w:pPr>
    </w:p>
    <w:sectPr w:rsidR="00A413BC" w:rsidRPr="00DB588B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46BA" w14:textId="77777777" w:rsidR="00051703" w:rsidRDefault="00051703" w:rsidP="00C377C7">
      <w:pPr>
        <w:spacing w:after="0" w:line="240" w:lineRule="auto"/>
      </w:pPr>
      <w:r>
        <w:separator/>
      </w:r>
    </w:p>
  </w:endnote>
  <w:endnote w:type="continuationSeparator" w:id="0">
    <w:p w14:paraId="03A53351" w14:textId="77777777" w:rsidR="00051703" w:rsidRDefault="00051703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A2E0" w14:textId="4BD0D507" w:rsidR="00CD50BA" w:rsidRPr="00B77608" w:rsidRDefault="00CD50BA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  <w:lang w:val="vi-VN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B77608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</w:t>
    </w:r>
    <w:r w:rsidR="00B77608">
      <w:rPr>
        <w:rFonts w:cs="Times New Roman"/>
        <w:b/>
        <w:i/>
        <w:color w:val="002060"/>
        <w:sz w:val="36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AD11" w14:textId="77777777" w:rsidR="001E610F" w:rsidRPr="00F50AFB" w:rsidRDefault="001E610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5656516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DF7E" w14:textId="77777777" w:rsidR="00051703" w:rsidRDefault="00051703" w:rsidP="00C377C7">
      <w:pPr>
        <w:spacing w:after="0" w:line="240" w:lineRule="auto"/>
      </w:pPr>
      <w:r>
        <w:separator/>
      </w:r>
    </w:p>
  </w:footnote>
  <w:footnote w:type="continuationSeparator" w:id="0">
    <w:p w14:paraId="1D79C11C" w14:textId="77777777" w:rsidR="00051703" w:rsidRDefault="00051703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44D9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EE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011D"/>
    <w:multiLevelType w:val="multilevel"/>
    <w:tmpl w:val="ECF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B6172"/>
    <w:multiLevelType w:val="multilevel"/>
    <w:tmpl w:val="C3644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2520"/>
      </w:pPr>
      <w:rPr>
        <w:rFonts w:hint="default"/>
      </w:rPr>
    </w:lvl>
  </w:abstractNum>
  <w:abstractNum w:abstractNumId="5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0349"/>
    <w:multiLevelType w:val="hybridMultilevel"/>
    <w:tmpl w:val="B1160C18"/>
    <w:lvl w:ilvl="0" w:tplc="F1584DA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83F"/>
    <w:multiLevelType w:val="hybridMultilevel"/>
    <w:tmpl w:val="996AE6E2"/>
    <w:lvl w:ilvl="0" w:tplc="07F6DBFE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cs="Times New Roman" w:hint="default"/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91973"/>
    <w:multiLevelType w:val="hybridMultilevel"/>
    <w:tmpl w:val="B2E0BF4C"/>
    <w:lvl w:ilvl="0" w:tplc="4A54F998">
      <w:start w:val="1"/>
      <w:numFmt w:val="upperRoman"/>
      <w:lvlText w:val="%1."/>
      <w:lvlJc w:val="left"/>
      <w:pPr>
        <w:ind w:left="294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54" w:hanging="360"/>
      </w:pPr>
    </w:lvl>
    <w:lvl w:ilvl="2" w:tplc="042A001B" w:tentative="1">
      <w:start w:val="1"/>
      <w:numFmt w:val="lowerRoman"/>
      <w:lvlText w:val="%3."/>
      <w:lvlJc w:val="right"/>
      <w:pPr>
        <w:ind w:left="1374" w:hanging="180"/>
      </w:pPr>
    </w:lvl>
    <w:lvl w:ilvl="3" w:tplc="042A000F" w:tentative="1">
      <w:start w:val="1"/>
      <w:numFmt w:val="decimal"/>
      <w:lvlText w:val="%4."/>
      <w:lvlJc w:val="left"/>
      <w:pPr>
        <w:ind w:left="2094" w:hanging="360"/>
      </w:pPr>
    </w:lvl>
    <w:lvl w:ilvl="4" w:tplc="042A0019" w:tentative="1">
      <w:start w:val="1"/>
      <w:numFmt w:val="lowerLetter"/>
      <w:lvlText w:val="%5."/>
      <w:lvlJc w:val="left"/>
      <w:pPr>
        <w:ind w:left="2814" w:hanging="360"/>
      </w:pPr>
    </w:lvl>
    <w:lvl w:ilvl="5" w:tplc="042A001B" w:tentative="1">
      <w:start w:val="1"/>
      <w:numFmt w:val="lowerRoman"/>
      <w:lvlText w:val="%6."/>
      <w:lvlJc w:val="right"/>
      <w:pPr>
        <w:ind w:left="3534" w:hanging="180"/>
      </w:pPr>
    </w:lvl>
    <w:lvl w:ilvl="6" w:tplc="042A000F" w:tentative="1">
      <w:start w:val="1"/>
      <w:numFmt w:val="decimal"/>
      <w:lvlText w:val="%7."/>
      <w:lvlJc w:val="left"/>
      <w:pPr>
        <w:ind w:left="4254" w:hanging="360"/>
      </w:pPr>
    </w:lvl>
    <w:lvl w:ilvl="7" w:tplc="042A0019" w:tentative="1">
      <w:start w:val="1"/>
      <w:numFmt w:val="lowerLetter"/>
      <w:lvlText w:val="%8."/>
      <w:lvlJc w:val="left"/>
      <w:pPr>
        <w:ind w:left="4974" w:hanging="360"/>
      </w:pPr>
    </w:lvl>
    <w:lvl w:ilvl="8" w:tplc="042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20533FAB"/>
    <w:multiLevelType w:val="multilevel"/>
    <w:tmpl w:val="85E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72D69"/>
    <w:multiLevelType w:val="multilevel"/>
    <w:tmpl w:val="A0A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51495"/>
    <w:multiLevelType w:val="hybridMultilevel"/>
    <w:tmpl w:val="9F2E4B00"/>
    <w:lvl w:ilvl="0" w:tplc="281C012E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91" w:hanging="360"/>
      </w:pPr>
    </w:lvl>
    <w:lvl w:ilvl="2" w:tplc="042A001B" w:tentative="1">
      <w:start w:val="1"/>
      <w:numFmt w:val="lowerRoman"/>
      <w:lvlText w:val="%3."/>
      <w:lvlJc w:val="right"/>
      <w:pPr>
        <w:ind w:left="1811" w:hanging="180"/>
      </w:pPr>
    </w:lvl>
    <w:lvl w:ilvl="3" w:tplc="042A000F" w:tentative="1">
      <w:start w:val="1"/>
      <w:numFmt w:val="decimal"/>
      <w:lvlText w:val="%4."/>
      <w:lvlJc w:val="left"/>
      <w:pPr>
        <w:ind w:left="2531" w:hanging="360"/>
      </w:pPr>
    </w:lvl>
    <w:lvl w:ilvl="4" w:tplc="042A0019" w:tentative="1">
      <w:start w:val="1"/>
      <w:numFmt w:val="lowerLetter"/>
      <w:lvlText w:val="%5."/>
      <w:lvlJc w:val="left"/>
      <w:pPr>
        <w:ind w:left="3251" w:hanging="360"/>
      </w:pPr>
    </w:lvl>
    <w:lvl w:ilvl="5" w:tplc="042A001B" w:tentative="1">
      <w:start w:val="1"/>
      <w:numFmt w:val="lowerRoman"/>
      <w:lvlText w:val="%6."/>
      <w:lvlJc w:val="right"/>
      <w:pPr>
        <w:ind w:left="3971" w:hanging="180"/>
      </w:pPr>
    </w:lvl>
    <w:lvl w:ilvl="6" w:tplc="042A000F" w:tentative="1">
      <w:start w:val="1"/>
      <w:numFmt w:val="decimal"/>
      <w:lvlText w:val="%7."/>
      <w:lvlJc w:val="left"/>
      <w:pPr>
        <w:ind w:left="4691" w:hanging="360"/>
      </w:pPr>
    </w:lvl>
    <w:lvl w:ilvl="7" w:tplc="042A0019" w:tentative="1">
      <w:start w:val="1"/>
      <w:numFmt w:val="lowerLetter"/>
      <w:lvlText w:val="%8."/>
      <w:lvlJc w:val="left"/>
      <w:pPr>
        <w:ind w:left="5411" w:hanging="360"/>
      </w:pPr>
    </w:lvl>
    <w:lvl w:ilvl="8" w:tplc="042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 w15:restartNumberingAfterBreak="0">
    <w:nsid w:val="4D3945E5"/>
    <w:multiLevelType w:val="multilevel"/>
    <w:tmpl w:val="295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B1B5D"/>
    <w:multiLevelType w:val="hybridMultilevel"/>
    <w:tmpl w:val="292C09D6"/>
    <w:lvl w:ilvl="0" w:tplc="E0548B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03D59"/>
    <w:multiLevelType w:val="hybridMultilevel"/>
    <w:tmpl w:val="1E006406"/>
    <w:lvl w:ilvl="0" w:tplc="DC90292E">
      <w:start w:val="1"/>
      <w:numFmt w:val="upperRoman"/>
      <w:lvlText w:val="%1."/>
      <w:lvlJc w:val="left"/>
      <w:pPr>
        <w:ind w:left="1080" w:hanging="720"/>
      </w:pPr>
      <w:rPr>
        <w:rFonts w:asciiTheme="majorHAnsi" w:hAnsiTheme="majorHAnsi" w:cstheme="majorBidi"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923B4"/>
    <w:multiLevelType w:val="hybridMultilevel"/>
    <w:tmpl w:val="839EAC64"/>
    <w:lvl w:ilvl="0" w:tplc="695ED2D2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71" w:hanging="360"/>
      </w:pPr>
    </w:lvl>
    <w:lvl w:ilvl="2" w:tplc="042A001B" w:tentative="1">
      <w:start w:val="1"/>
      <w:numFmt w:val="lowerRoman"/>
      <w:lvlText w:val="%3."/>
      <w:lvlJc w:val="right"/>
      <w:pPr>
        <w:ind w:left="1091" w:hanging="180"/>
      </w:pPr>
    </w:lvl>
    <w:lvl w:ilvl="3" w:tplc="042A000F" w:tentative="1">
      <w:start w:val="1"/>
      <w:numFmt w:val="decimal"/>
      <w:lvlText w:val="%4."/>
      <w:lvlJc w:val="left"/>
      <w:pPr>
        <w:ind w:left="1811" w:hanging="360"/>
      </w:pPr>
    </w:lvl>
    <w:lvl w:ilvl="4" w:tplc="042A0019" w:tentative="1">
      <w:start w:val="1"/>
      <w:numFmt w:val="lowerLetter"/>
      <w:lvlText w:val="%5."/>
      <w:lvlJc w:val="left"/>
      <w:pPr>
        <w:ind w:left="2531" w:hanging="360"/>
      </w:pPr>
    </w:lvl>
    <w:lvl w:ilvl="5" w:tplc="042A001B" w:tentative="1">
      <w:start w:val="1"/>
      <w:numFmt w:val="lowerRoman"/>
      <w:lvlText w:val="%6."/>
      <w:lvlJc w:val="right"/>
      <w:pPr>
        <w:ind w:left="3251" w:hanging="180"/>
      </w:pPr>
    </w:lvl>
    <w:lvl w:ilvl="6" w:tplc="042A000F" w:tentative="1">
      <w:start w:val="1"/>
      <w:numFmt w:val="decimal"/>
      <w:lvlText w:val="%7."/>
      <w:lvlJc w:val="left"/>
      <w:pPr>
        <w:ind w:left="3971" w:hanging="360"/>
      </w:pPr>
    </w:lvl>
    <w:lvl w:ilvl="7" w:tplc="042A0019" w:tentative="1">
      <w:start w:val="1"/>
      <w:numFmt w:val="lowerLetter"/>
      <w:lvlText w:val="%8."/>
      <w:lvlJc w:val="left"/>
      <w:pPr>
        <w:ind w:left="4691" w:hanging="360"/>
      </w:pPr>
    </w:lvl>
    <w:lvl w:ilvl="8" w:tplc="042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0" w15:restartNumberingAfterBreak="0">
    <w:nsid w:val="79D1152C"/>
    <w:multiLevelType w:val="hybridMultilevel"/>
    <w:tmpl w:val="B5642F3C"/>
    <w:lvl w:ilvl="0" w:tplc="D40A3528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2660">
    <w:abstractNumId w:val="26"/>
  </w:num>
  <w:num w:numId="2" w16cid:durableId="409237882">
    <w:abstractNumId w:val="3"/>
  </w:num>
  <w:num w:numId="3" w16cid:durableId="433787291">
    <w:abstractNumId w:val="15"/>
  </w:num>
  <w:num w:numId="4" w16cid:durableId="1672176120">
    <w:abstractNumId w:val="20"/>
  </w:num>
  <w:num w:numId="5" w16cid:durableId="2066564578">
    <w:abstractNumId w:val="14"/>
  </w:num>
  <w:num w:numId="6" w16cid:durableId="1873230459">
    <w:abstractNumId w:val="7"/>
  </w:num>
  <w:num w:numId="7" w16cid:durableId="1218318306">
    <w:abstractNumId w:val="27"/>
  </w:num>
  <w:num w:numId="8" w16cid:durableId="826555281">
    <w:abstractNumId w:val="0"/>
  </w:num>
  <w:num w:numId="9" w16cid:durableId="1926180887">
    <w:abstractNumId w:val="17"/>
  </w:num>
  <w:num w:numId="10" w16cid:durableId="883103578">
    <w:abstractNumId w:val="25"/>
  </w:num>
  <w:num w:numId="11" w16cid:durableId="143399603">
    <w:abstractNumId w:val="1"/>
  </w:num>
  <w:num w:numId="12" w16cid:durableId="845485691">
    <w:abstractNumId w:val="24"/>
  </w:num>
  <w:num w:numId="13" w16cid:durableId="1413115717">
    <w:abstractNumId w:val="16"/>
  </w:num>
  <w:num w:numId="14" w16cid:durableId="1229462660">
    <w:abstractNumId w:val="5"/>
  </w:num>
  <w:num w:numId="15" w16cid:durableId="1537691460">
    <w:abstractNumId w:val="12"/>
  </w:num>
  <w:num w:numId="16" w16cid:durableId="234904007">
    <w:abstractNumId w:val="31"/>
  </w:num>
  <w:num w:numId="17" w16cid:durableId="1398170679">
    <w:abstractNumId w:val="13"/>
  </w:num>
  <w:num w:numId="18" w16cid:durableId="91824504">
    <w:abstractNumId w:val="22"/>
  </w:num>
  <w:num w:numId="19" w16cid:durableId="1026374079">
    <w:abstractNumId w:val="23"/>
  </w:num>
  <w:num w:numId="20" w16cid:durableId="1010445524">
    <w:abstractNumId w:val="30"/>
  </w:num>
  <w:num w:numId="21" w16cid:durableId="690684635">
    <w:abstractNumId w:val="9"/>
  </w:num>
  <w:num w:numId="22" w16cid:durableId="1930118549">
    <w:abstractNumId w:val="29"/>
  </w:num>
  <w:num w:numId="23" w16cid:durableId="973098703">
    <w:abstractNumId w:val="18"/>
  </w:num>
  <w:num w:numId="24" w16cid:durableId="1798526627">
    <w:abstractNumId w:val="4"/>
  </w:num>
  <w:num w:numId="25" w16cid:durableId="1166629691">
    <w:abstractNumId w:val="2"/>
  </w:num>
  <w:num w:numId="26" w16cid:durableId="1244340944">
    <w:abstractNumId w:val="10"/>
  </w:num>
  <w:num w:numId="27" w16cid:durableId="699622510">
    <w:abstractNumId w:val="19"/>
  </w:num>
  <w:num w:numId="28" w16cid:durableId="818618868">
    <w:abstractNumId w:val="11"/>
  </w:num>
  <w:num w:numId="29" w16cid:durableId="2076584848">
    <w:abstractNumId w:val="21"/>
  </w:num>
  <w:num w:numId="30" w16cid:durableId="679502894">
    <w:abstractNumId w:val="6"/>
  </w:num>
  <w:num w:numId="31" w16cid:durableId="1827473270">
    <w:abstractNumId w:val="28"/>
  </w:num>
  <w:num w:numId="32" w16cid:durableId="1218860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56"/>
    <w:rsid w:val="00051703"/>
    <w:rsid w:val="00053555"/>
    <w:rsid w:val="00054872"/>
    <w:rsid w:val="00096A6C"/>
    <w:rsid w:val="000C15CB"/>
    <w:rsid w:val="000F2D81"/>
    <w:rsid w:val="000F79AB"/>
    <w:rsid w:val="0011516B"/>
    <w:rsid w:val="0013670A"/>
    <w:rsid w:val="00140D04"/>
    <w:rsid w:val="0015012B"/>
    <w:rsid w:val="00150736"/>
    <w:rsid w:val="00151A90"/>
    <w:rsid w:val="0015541A"/>
    <w:rsid w:val="00164ECF"/>
    <w:rsid w:val="00170EEA"/>
    <w:rsid w:val="001A123F"/>
    <w:rsid w:val="001B5208"/>
    <w:rsid w:val="001C7445"/>
    <w:rsid w:val="001D0D2B"/>
    <w:rsid w:val="001E2946"/>
    <w:rsid w:val="001E610F"/>
    <w:rsid w:val="002023FF"/>
    <w:rsid w:val="00265F3F"/>
    <w:rsid w:val="00272C69"/>
    <w:rsid w:val="00274B2F"/>
    <w:rsid w:val="002A480E"/>
    <w:rsid w:val="002C1121"/>
    <w:rsid w:val="002C1156"/>
    <w:rsid w:val="002C7A9C"/>
    <w:rsid w:val="002D3BBE"/>
    <w:rsid w:val="002F29E1"/>
    <w:rsid w:val="00314A3B"/>
    <w:rsid w:val="00327B7E"/>
    <w:rsid w:val="00346BD2"/>
    <w:rsid w:val="0035392A"/>
    <w:rsid w:val="00364580"/>
    <w:rsid w:val="00373DC9"/>
    <w:rsid w:val="00377757"/>
    <w:rsid w:val="003938DA"/>
    <w:rsid w:val="003C6813"/>
    <w:rsid w:val="003D3158"/>
    <w:rsid w:val="003F1084"/>
    <w:rsid w:val="00464E31"/>
    <w:rsid w:val="00472185"/>
    <w:rsid w:val="004C64CC"/>
    <w:rsid w:val="004D5BB9"/>
    <w:rsid w:val="004F3AB7"/>
    <w:rsid w:val="00505306"/>
    <w:rsid w:val="0053442A"/>
    <w:rsid w:val="00540607"/>
    <w:rsid w:val="0055484F"/>
    <w:rsid w:val="00557F6D"/>
    <w:rsid w:val="00563DBA"/>
    <w:rsid w:val="0056784D"/>
    <w:rsid w:val="00567B15"/>
    <w:rsid w:val="005770CD"/>
    <w:rsid w:val="00577C23"/>
    <w:rsid w:val="00592AB0"/>
    <w:rsid w:val="005D36E9"/>
    <w:rsid w:val="00602150"/>
    <w:rsid w:val="00620809"/>
    <w:rsid w:val="00671BB1"/>
    <w:rsid w:val="00680A04"/>
    <w:rsid w:val="00693056"/>
    <w:rsid w:val="00695706"/>
    <w:rsid w:val="0069613F"/>
    <w:rsid w:val="006A038B"/>
    <w:rsid w:val="006A5117"/>
    <w:rsid w:val="006B261B"/>
    <w:rsid w:val="006D75A2"/>
    <w:rsid w:val="006F439C"/>
    <w:rsid w:val="00720980"/>
    <w:rsid w:val="007610D0"/>
    <w:rsid w:val="00762DB8"/>
    <w:rsid w:val="00771D76"/>
    <w:rsid w:val="0078266C"/>
    <w:rsid w:val="00782767"/>
    <w:rsid w:val="00783A2E"/>
    <w:rsid w:val="00791AF0"/>
    <w:rsid w:val="007A5F43"/>
    <w:rsid w:val="007D26F5"/>
    <w:rsid w:val="007D65C9"/>
    <w:rsid w:val="007E4CA3"/>
    <w:rsid w:val="007F4769"/>
    <w:rsid w:val="008476D0"/>
    <w:rsid w:val="00860E1C"/>
    <w:rsid w:val="008931BD"/>
    <w:rsid w:val="00897881"/>
    <w:rsid w:val="008B51E5"/>
    <w:rsid w:val="008C2340"/>
    <w:rsid w:val="008E3E8C"/>
    <w:rsid w:val="008F37FA"/>
    <w:rsid w:val="009145E2"/>
    <w:rsid w:val="00923DA2"/>
    <w:rsid w:val="00941967"/>
    <w:rsid w:val="009778F7"/>
    <w:rsid w:val="00977CBB"/>
    <w:rsid w:val="00985447"/>
    <w:rsid w:val="00987F2F"/>
    <w:rsid w:val="00991B04"/>
    <w:rsid w:val="009E46A8"/>
    <w:rsid w:val="009F588F"/>
    <w:rsid w:val="00A158D6"/>
    <w:rsid w:val="00A3020B"/>
    <w:rsid w:val="00A30660"/>
    <w:rsid w:val="00A413BC"/>
    <w:rsid w:val="00A44610"/>
    <w:rsid w:val="00A50FC4"/>
    <w:rsid w:val="00A55001"/>
    <w:rsid w:val="00A731E4"/>
    <w:rsid w:val="00A97216"/>
    <w:rsid w:val="00AA5A37"/>
    <w:rsid w:val="00AC527B"/>
    <w:rsid w:val="00AE538A"/>
    <w:rsid w:val="00B1647C"/>
    <w:rsid w:val="00B54662"/>
    <w:rsid w:val="00B54E3A"/>
    <w:rsid w:val="00B7486C"/>
    <w:rsid w:val="00B77608"/>
    <w:rsid w:val="00B80E8A"/>
    <w:rsid w:val="00B824D6"/>
    <w:rsid w:val="00B93506"/>
    <w:rsid w:val="00BA0751"/>
    <w:rsid w:val="00BA1265"/>
    <w:rsid w:val="00BB1765"/>
    <w:rsid w:val="00BC6435"/>
    <w:rsid w:val="00BC6D0C"/>
    <w:rsid w:val="00BD15A6"/>
    <w:rsid w:val="00BF418D"/>
    <w:rsid w:val="00C06B51"/>
    <w:rsid w:val="00C1301E"/>
    <w:rsid w:val="00C377C7"/>
    <w:rsid w:val="00C55CA5"/>
    <w:rsid w:val="00C56350"/>
    <w:rsid w:val="00CA7EA2"/>
    <w:rsid w:val="00CC64C5"/>
    <w:rsid w:val="00CC7622"/>
    <w:rsid w:val="00CD50BA"/>
    <w:rsid w:val="00CE6A8C"/>
    <w:rsid w:val="00CF3D8E"/>
    <w:rsid w:val="00D00337"/>
    <w:rsid w:val="00D119AA"/>
    <w:rsid w:val="00D21CE5"/>
    <w:rsid w:val="00D517E6"/>
    <w:rsid w:val="00D56DD0"/>
    <w:rsid w:val="00D7755F"/>
    <w:rsid w:val="00D77893"/>
    <w:rsid w:val="00D8114F"/>
    <w:rsid w:val="00D836E8"/>
    <w:rsid w:val="00D85364"/>
    <w:rsid w:val="00D862FA"/>
    <w:rsid w:val="00DB588B"/>
    <w:rsid w:val="00DB5E26"/>
    <w:rsid w:val="00DC68FE"/>
    <w:rsid w:val="00DD6413"/>
    <w:rsid w:val="00DD6BFC"/>
    <w:rsid w:val="00DE6392"/>
    <w:rsid w:val="00DE6BA1"/>
    <w:rsid w:val="00DF0241"/>
    <w:rsid w:val="00DF4D56"/>
    <w:rsid w:val="00DF7AF0"/>
    <w:rsid w:val="00E100D8"/>
    <w:rsid w:val="00E16291"/>
    <w:rsid w:val="00E16CC0"/>
    <w:rsid w:val="00E24F89"/>
    <w:rsid w:val="00E424F2"/>
    <w:rsid w:val="00E60FE8"/>
    <w:rsid w:val="00E66CF8"/>
    <w:rsid w:val="00E67350"/>
    <w:rsid w:val="00E87414"/>
    <w:rsid w:val="00E87BC2"/>
    <w:rsid w:val="00E94AA5"/>
    <w:rsid w:val="00E9573B"/>
    <w:rsid w:val="00EC50B7"/>
    <w:rsid w:val="00EC59FC"/>
    <w:rsid w:val="00F11C32"/>
    <w:rsid w:val="00F3204D"/>
    <w:rsid w:val="00F50AFB"/>
    <w:rsid w:val="00F77B3E"/>
    <w:rsid w:val="00FA0E3E"/>
    <w:rsid w:val="00FB0C1E"/>
    <w:rsid w:val="00FC04B8"/>
    <w:rsid w:val="00FE2AA2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89F617"/>
  <w15:docId w15:val="{BFB4B240-893B-48A1-A50C-18225E2A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B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1765"/>
    <w:pPr>
      <w:tabs>
        <w:tab w:val="right" w:leader="dot" w:pos="8820"/>
      </w:tabs>
      <w:spacing w:before="200" w:after="100"/>
    </w:pPr>
    <w:rPr>
      <w:rFonts w:cs="Times New Roman"/>
      <w:noProof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Bui\Documents\Zalo%20Received%20Files\Assignment%20COM2012%20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C79D-ABDD-4104-A956-D5353AF8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COM2012 Template_GD1</Template>
  <TotalTime>0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NamBui</dc:creator>
  <cp:lastModifiedBy>Thành Tài Mai</cp:lastModifiedBy>
  <cp:revision>2</cp:revision>
  <dcterms:created xsi:type="dcterms:W3CDTF">2026-01-30T06:27:00Z</dcterms:created>
  <dcterms:modified xsi:type="dcterms:W3CDTF">2026-01-30T06:27:00Z</dcterms:modified>
</cp:coreProperties>
</file>